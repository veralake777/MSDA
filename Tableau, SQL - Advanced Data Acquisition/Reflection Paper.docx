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B5A8B9" w14:textId="77777777"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rPr>
        <w:drawing>
          <wp:inline distT="0" distB="0" distL="0" distR="0" wp14:anchorId="56338649" wp14:editId="11B38DCB">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14:paraId="451696B3" w14:textId="49CB240A" w:rsidR="00C6554A" w:rsidRDefault="00047D91" w:rsidP="00C6554A">
      <w:pPr>
        <w:pStyle w:val="Title"/>
      </w:pPr>
      <w:r>
        <w:t>Reflection Paper: Advanced Data Acquisition</w:t>
      </w:r>
    </w:p>
    <w:p w14:paraId="0EA03489" w14:textId="20357A3C" w:rsidR="00C6554A" w:rsidRPr="00D5413C" w:rsidRDefault="00047D91" w:rsidP="00C6554A">
      <w:pPr>
        <w:pStyle w:val="Subtitle"/>
      </w:pPr>
      <w:r>
        <w:t>Data acquisition, storage, analysis, and business intelligence</w:t>
      </w:r>
    </w:p>
    <w:p w14:paraId="46CA33D6" w14:textId="30648655" w:rsidR="00000000" w:rsidRDefault="00047D91" w:rsidP="00980740">
      <w:pPr>
        <w:pStyle w:val="ContactInfo"/>
      </w:pPr>
      <w:r>
        <w:t xml:space="preserve">Vera </w:t>
      </w:r>
      <w:r w:rsidR="001D2FB2">
        <w:t>Lake</w:t>
      </w:r>
      <w:r w:rsidR="00C6554A">
        <w:t xml:space="preserve"> | </w:t>
      </w:r>
      <w:r>
        <w:t>D211</w:t>
      </w:r>
      <w:r w:rsidR="00C6554A">
        <w:t xml:space="preserve"> |</w:t>
      </w:r>
      <w:r w:rsidR="00C6554A" w:rsidRPr="00D5413C">
        <w:t xml:space="preserve"> </w:t>
      </w:r>
      <w:r>
        <w:t>6/12/2022</w:t>
      </w:r>
      <w:r w:rsidR="00C6554A">
        <w:br w:type="page"/>
      </w:r>
    </w:p>
    <w:p w14:paraId="117DBB81" w14:textId="77777777" w:rsidR="00DC22B4" w:rsidRDefault="00DC22B4" w:rsidP="00DC22B4">
      <w:pPr>
        <w:pStyle w:val="Title"/>
      </w:pPr>
      <w:r>
        <w:rPr>
          <w:rStyle w:val="Strong"/>
          <w:rFonts w:ascii="Lato" w:hAnsi="Lato"/>
          <w:color w:val="333333"/>
          <w:sz w:val="21"/>
          <w:szCs w:val="21"/>
        </w:rPr>
        <w:lastRenderedPageBreak/>
        <w:t>Part 1:  Data Dashboards</w:t>
      </w:r>
    </w:p>
    <w:p w14:paraId="1F8F07AD" w14:textId="77777777" w:rsidR="00DC22B4" w:rsidRDefault="00DC22B4" w:rsidP="00DC22B4">
      <w:pPr>
        <w:pStyle w:val="Subtitle"/>
      </w:pPr>
      <w:r>
        <w:t>A.  Provide a copy of your dashboards that support executive decision-making.</w:t>
      </w:r>
    </w:p>
    <w:p w14:paraId="5A2A2528" w14:textId="284F433D" w:rsidR="00DC22B4" w:rsidRDefault="00DC22B4" w:rsidP="00DC22B4">
      <w:pPr>
        <w:pStyle w:val="Heading1"/>
      </w:pPr>
      <w:r>
        <w:t>Provide both data sets that serve as the data source for the dashboards.</w:t>
      </w:r>
      <w:r w:rsidR="00A203BE" w:rsidRPr="00A203BE">
        <w:t xml:space="preserve"> </w:t>
      </w:r>
      <w:r w:rsidR="00A203BE">
        <w:t>(</w:t>
      </w:r>
      <w:r w:rsidR="00517B35">
        <w:t>Expand</w:t>
      </w:r>
      <w:r w:rsidR="00A203BE">
        <w:t xml:space="preserve"> header to see more)</w:t>
      </w:r>
    </w:p>
    <w:p w14:paraId="62BBA3EC" w14:textId="506A6AC1" w:rsidR="00D06D09" w:rsidRDefault="00D06D09" w:rsidP="00D06D09">
      <w:pPr>
        <w:pStyle w:val="ListParagraph"/>
        <w:numPr>
          <w:ilvl w:val="0"/>
          <w:numId w:val="34"/>
        </w:numPr>
        <w:spacing w:before="0" w:line="276" w:lineRule="auto"/>
      </w:pPr>
      <w:r>
        <w:t>churn_data (provided)</w:t>
      </w:r>
    </w:p>
    <w:p w14:paraId="538C84D4" w14:textId="77777777" w:rsidR="00D06D09" w:rsidRPr="006E00E1" w:rsidRDefault="00D06D09" w:rsidP="00D06D09">
      <w:pPr>
        <w:pStyle w:val="ListParagraph"/>
        <w:numPr>
          <w:ilvl w:val="0"/>
          <w:numId w:val="34"/>
        </w:numPr>
        <w:spacing w:before="0" w:line="276" w:lineRule="auto"/>
      </w:pPr>
      <w:r>
        <w:t>conversion_data (</w:t>
      </w:r>
      <w:r w:rsidRPr="009368A3">
        <w:t>https://www.kaggle.com/datasets/loveall/clicks-conversion-tracking</w:t>
      </w:r>
      <w:r>
        <w:t>)</w:t>
      </w:r>
    </w:p>
    <w:p w14:paraId="4E8F2759" w14:textId="4DF3891B" w:rsidR="00DC22B4" w:rsidRDefault="00DC22B4" w:rsidP="00DC22B4">
      <w:pPr>
        <w:pStyle w:val="Heading1"/>
      </w:pPr>
      <w:r>
        <w:t>Provide step-by-step instructions to guide users through the dashboard installation.</w:t>
      </w:r>
      <w:r w:rsidR="00A203BE" w:rsidRPr="00A203BE">
        <w:t xml:space="preserve"> </w:t>
      </w:r>
      <w:r w:rsidR="00A203BE">
        <w:t>(</w:t>
      </w:r>
      <w:r w:rsidR="00517B35">
        <w:t>Expand</w:t>
      </w:r>
      <w:r w:rsidR="00A203BE">
        <w:t xml:space="preserve"> header to see more)</w:t>
      </w:r>
    </w:p>
    <w:p w14:paraId="45AC80D5" w14:textId="68884709" w:rsidR="00D06D09" w:rsidRDefault="00D06D09" w:rsidP="00D06D09">
      <w:r>
        <w:t xml:space="preserve">The Tableau Story with dashboards can be accessed via this link: </w:t>
      </w:r>
    </w:p>
    <w:p w14:paraId="06AA8D79" w14:textId="03BC553C" w:rsidR="00B775E4" w:rsidRDefault="00000000" w:rsidP="00B775E4">
      <w:pPr>
        <w:spacing w:before="0" w:line="276" w:lineRule="auto"/>
      </w:pPr>
      <w:hyperlink r:id="rId8" w:history="1">
        <w:r w:rsidR="00B775E4" w:rsidRPr="00B43C46">
          <w:rPr>
            <w:rStyle w:val="Hyperlink"/>
          </w:rPr>
          <w:t>https://public.tableau.com/app/profile/vera.butler/viz/SQLtoTeleCoCustomerRecruitmentandCustomerRetention/CustomerRecruitmentandCustomerRetention</w:t>
        </w:r>
      </w:hyperlink>
      <w:r w:rsidR="00B775E4">
        <w:t xml:space="preserve"> </w:t>
      </w:r>
    </w:p>
    <w:p w14:paraId="523DF9CA" w14:textId="0A64AF47" w:rsidR="00B775E4" w:rsidRDefault="00B775E4" w:rsidP="00D06D09">
      <w:pPr>
        <w:pStyle w:val="ListParagraph"/>
        <w:numPr>
          <w:ilvl w:val="0"/>
          <w:numId w:val="33"/>
        </w:numPr>
        <w:spacing w:before="0" w:line="276" w:lineRule="auto"/>
      </w:pPr>
      <w:r>
        <w:t>Navigate to the link in a web browser</w:t>
      </w:r>
    </w:p>
    <w:p w14:paraId="2CAFDC3A" w14:textId="031B8806" w:rsidR="00D06D09" w:rsidRDefault="00D06D09" w:rsidP="00D06D09">
      <w:pPr>
        <w:pStyle w:val="ListParagraph"/>
        <w:numPr>
          <w:ilvl w:val="0"/>
          <w:numId w:val="33"/>
        </w:numPr>
        <w:spacing w:before="0" w:line="276" w:lineRule="auto"/>
      </w:pPr>
      <w:r>
        <w:t>Start on the first page of the story labeled “Introduction to the workbook”</w:t>
      </w:r>
    </w:p>
    <w:p w14:paraId="71A067C5" w14:textId="77777777" w:rsidR="00D06D09" w:rsidRDefault="00D06D09" w:rsidP="00D06D09">
      <w:pPr>
        <w:pStyle w:val="ListParagraph"/>
        <w:numPr>
          <w:ilvl w:val="0"/>
          <w:numId w:val="33"/>
        </w:numPr>
        <w:spacing w:before="0" w:line="276" w:lineRule="auto"/>
      </w:pPr>
      <w:r>
        <w:t>Navigate to different dashboards by clicking the rectangle with the dashboard descriptions or the back and forward arrows</w:t>
      </w:r>
    </w:p>
    <w:p w14:paraId="31B9F471" w14:textId="77777777" w:rsidR="00D06D09" w:rsidRPr="00EE0EB1" w:rsidRDefault="00D06D09" w:rsidP="00D06D09">
      <w:pPr>
        <w:pStyle w:val="ListParagraph"/>
        <w:numPr>
          <w:ilvl w:val="0"/>
          <w:numId w:val="33"/>
        </w:numPr>
        <w:spacing w:before="0" w:line="276" w:lineRule="auto"/>
      </w:pPr>
      <w:r w:rsidRPr="00254F87">
        <w:rPr>
          <w:noProof/>
        </w:rPr>
        <w:drawing>
          <wp:inline distT="0" distB="0" distL="0" distR="0" wp14:anchorId="45E360E7" wp14:editId="3F094D31">
            <wp:extent cx="5486400" cy="1287145"/>
            <wp:effectExtent l="0" t="0" r="0" b="8255"/>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5486400" cy="1287145"/>
                    </a:xfrm>
                    <a:prstGeom prst="rect">
                      <a:avLst/>
                    </a:prstGeom>
                  </pic:spPr>
                </pic:pic>
              </a:graphicData>
            </a:graphic>
          </wp:inline>
        </w:drawing>
      </w:r>
    </w:p>
    <w:p w14:paraId="64E55480" w14:textId="6907EA1B" w:rsidR="00DC22B4" w:rsidRDefault="00DC22B4" w:rsidP="00DC22B4">
      <w:pPr>
        <w:pStyle w:val="Heading1"/>
      </w:pPr>
      <w:r>
        <w:t>Provide clear instructions to help users navigate the dashboards.</w:t>
      </w:r>
      <w:r w:rsidR="00A203BE">
        <w:t xml:space="preserve"> (</w:t>
      </w:r>
      <w:r w:rsidR="00517B35">
        <w:t>Expand</w:t>
      </w:r>
      <w:r w:rsidR="00A203BE">
        <w:t xml:space="preserve"> header to see more)</w:t>
      </w:r>
    </w:p>
    <w:p w14:paraId="50E61893" w14:textId="2828C278" w:rsidR="00DC22B4" w:rsidRPr="00DC22B4" w:rsidRDefault="00DC22B4" w:rsidP="00DC22B4">
      <w:pPr>
        <w:pStyle w:val="Heading2"/>
      </w:pPr>
      <w:r>
        <w:t>How to access and navigate the dashboards</w:t>
      </w:r>
    </w:p>
    <w:p w14:paraId="1B4B2B2B" w14:textId="77777777" w:rsidR="00DC22B4" w:rsidRDefault="00DC22B4" w:rsidP="00DC22B4">
      <w:r>
        <w:t xml:space="preserve">The Tableau Story with dashboards can be accessed via this link: </w:t>
      </w:r>
      <w:hyperlink r:id="rId10" w:history="1">
        <w:r w:rsidRPr="00F75850">
          <w:rPr>
            <w:rStyle w:val="Hyperlink"/>
          </w:rPr>
          <w:t>https://public.tableau.com/app/profile/vera.butler/viz/TeleCoCustomerRecruitmentandCustomerRetention/CustomerRecruitmentandCustomerRetention</w:t>
        </w:r>
      </w:hyperlink>
      <w:r>
        <w:t xml:space="preserve"> </w:t>
      </w:r>
    </w:p>
    <w:p w14:paraId="2DC3CFA3" w14:textId="77777777" w:rsidR="00DC22B4" w:rsidRDefault="00DC22B4" w:rsidP="00DC22B4">
      <w:pPr>
        <w:pStyle w:val="ListParagraph"/>
        <w:numPr>
          <w:ilvl w:val="0"/>
          <w:numId w:val="33"/>
        </w:numPr>
        <w:spacing w:before="0" w:line="276" w:lineRule="auto"/>
      </w:pPr>
      <w:r>
        <w:lastRenderedPageBreak/>
        <w:t>Click the link</w:t>
      </w:r>
    </w:p>
    <w:p w14:paraId="4C0170D6" w14:textId="77777777" w:rsidR="00DC22B4" w:rsidRDefault="00DC22B4" w:rsidP="00DC22B4">
      <w:pPr>
        <w:pStyle w:val="ListParagraph"/>
        <w:numPr>
          <w:ilvl w:val="0"/>
          <w:numId w:val="33"/>
        </w:numPr>
        <w:spacing w:before="0" w:line="276" w:lineRule="auto"/>
      </w:pPr>
      <w:r>
        <w:t>Start on the first page of the story labeled “Introduction to the workbook”</w:t>
      </w:r>
    </w:p>
    <w:p w14:paraId="6E52ACAA" w14:textId="77777777" w:rsidR="00DC22B4" w:rsidRDefault="00DC22B4" w:rsidP="00DC22B4">
      <w:pPr>
        <w:pStyle w:val="ListParagraph"/>
        <w:numPr>
          <w:ilvl w:val="0"/>
          <w:numId w:val="33"/>
        </w:numPr>
        <w:spacing w:before="0" w:line="276" w:lineRule="auto"/>
      </w:pPr>
      <w:r>
        <w:t>Navigate to different dashboards by clicking the rectangle with the dashboard descriptions or the back and forward arrows</w:t>
      </w:r>
    </w:p>
    <w:p w14:paraId="256F0516" w14:textId="0898840B" w:rsidR="00DC22B4" w:rsidRDefault="00DC22B4" w:rsidP="00980740">
      <w:pPr>
        <w:pStyle w:val="ListParagraph"/>
        <w:numPr>
          <w:ilvl w:val="0"/>
          <w:numId w:val="33"/>
        </w:numPr>
        <w:spacing w:before="0" w:line="276" w:lineRule="auto"/>
      </w:pPr>
      <w:r w:rsidRPr="00254F87">
        <w:rPr>
          <w:noProof/>
        </w:rPr>
        <w:drawing>
          <wp:inline distT="0" distB="0" distL="0" distR="0" wp14:anchorId="674DCA20" wp14:editId="2E500AEA">
            <wp:extent cx="5486400" cy="1287145"/>
            <wp:effectExtent l="0" t="0" r="0" b="825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9"/>
                    <a:stretch>
                      <a:fillRect/>
                    </a:stretch>
                  </pic:blipFill>
                  <pic:spPr>
                    <a:xfrm>
                      <a:off x="0" y="0"/>
                      <a:ext cx="5486400" cy="1287145"/>
                    </a:xfrm>
                    <a:prstGeom prst="rect">
                      <a:avLst/>
                    </a:prstGeom>
                  </pic:spPr>
                </pic:pic>
              </a:graphicData>
            </a:graphic>
          </wp:inline>
        </w:drawing>
      </w:r>
    </w:p>
    <w:p w14:paraId="0AE200F3" w14:textId="4A6746F0" w:rsidR="00DC22B4" w:rsidRPr="00DC22B4" w:rsidRDefault="00980740" w:rsidP="00980740">
      <w:pPr>
        <w:pStyle w:val="Heading2"/>
      </w:pPr>
      <w:r>
        <w:t>How to utilize the interactive controls of the dashboard</w:t>
      </w:r>
    </w:p>
    <w:p w14:paraId="5A019D49" w14:textId="77777777" w:rsidR="00DC22B4" w:rsidRDefault="00DC22B4" w:rsidP="00DC22B4">
      <w:pPr>
        <w:pStyle w:val="Heading4"/>
      </w:pPr>
      <w:r>
        <w:t>Dashboard 1: Customer Recruitment based on Gender from a recent Facebook ad campaign</w:t>
      </w:r>
    </w:p>
    <w:p w14:paraId="0AFBD8AF" w14:textId="77777777" w:rsidR="00DC22B4" w:rsidRDefault="00DC22B4" w:rsidP="00DC22B4">
      <w:r>
        <w:t>The first things to note about this dashboard are:</w:t>
      </w:r>
    </w:p>
    <w:p w14:paraId="7AB458E9" w14:textId="77777777" w:rsidR="00DC22B4" w:rsidRDefault="00DC22B4" w:rsidP="00DC22B4">
      <w:pPr>
        <w:pStyle w:val="ListParagraph"/>
        <w:numPr>
          <w:ilvl w:val="0"/>
          <w:numId w:val="21"/>
        </w:numPr>
        <w:spacing w:before="0" w:line="276" w:lineRule="auto"/>
      </w:pPr>
      <w:r>
        <w:t xml:space="preserve">Conversions are the total number of people who </w:t>
      </w:r>
      <w:r w:rsidRPr="00807234">
        <w:rPr>
          <w:i/>
          <w:iCs/>
        </w:rPr>
        <w:t>enquired</w:t>
      </w:r>
      <w:r>
        <w:t xml:space="preserve"> about the product after clicking the ad.</w:t>
      </w:r>
    </w:p>
    <w:p w14:paraId="73C3CA58" w14:textId="77777777" w:rsidR="00DC22B4" w:rsidRDefault="00DC22B4" w:rsidP="00DC22B4">
      <w:pPr>
        <w:pStyle w:val="ListParagraph"/>
        <w:numPr>
          <w:ilvl w:val="0"/>
          <w:numId w:val="21"/>
        </w:numPr>
        <w:spacing w:before="0" w:line="276" w:lineRule="auto"/>
      </w:pPr>
      <w:r>
        <w:t xml:space="preserve">Approved Conversions are the total number of people who </w:t>
      </w:r>
      <w:r>
        <w:rPr>
          <w:i/>
          <w:iCs/>
        </w:rPr>
        <w:t>purchased</w:t>
      </w:r>
      <w:r>
        <w:t xml:space="preserve"> the product after clicking the ad.</w:t>
      </w:r>
    </w:p>
    <w:p w14:paraId="39367ACB" w14:textId="77777777" w:rsidR="00DC22B4" w:rsidRDefault="00DC22B4" w:rsidP="00DC22B4">
      <w:r>
        <w:t>Interactive controls can be used to engage with the dashboard to gather, visualize, and drill down to insights.</w:t>
      </w:r>
    </w:p>
    <w:p w14:paraId="7A119C14" w14:textId="77777777" w:rsidR="00DC22B4" w:rsidRDefault="00DC22B4" w:rsidP="00DC22B4">
      <w:pPr>
        <w:pStyle w:val="ListParagraph"/>
        <w:numPr>
          <w:ilvl w:val="0"/>
          <w:numId w:val="22"/>
        </w:numPr>
        <w:spacing w:before="0" w:line="276" w:lineRule="auto"/>
      </w:pPr>
      <w:r>
        <w:t>Click a gender from the legend to keep or exclude data from within all the pie charts</w:t>
      </w:r>
    </w:p>
    <w:p w14:paraId="109D9F68" w14:textId="77777777" w:rsidR="00DC22B4" w:rsidRDefault="00DC22B4" w:rsidP="00DC22B4">
      <w:pPr>
        <w:pStyle w:val="ListParagraph"/>
        <w:numPr>
          <w:ilvl w:val="1"/>
          <w:numId w:val="22"/>
        </w:numPr>
        <w:spacing w:before="0" w:line="276" w:lineRule="auto"/>
      </w:pPr>
      <w:r w:rsidRPr="00597BC3">
        <w:rPr>
          <w:noProof/>
        </w:rPr>
        <w:drawing>
          <wp:inline distT="0" distB="0" distL="0" distR="0" wp14:anchorId="4861DB77" wp14:editId="6D2D5179">
            <wp:extent cx="2339283" cy="828675"/>
            <wp:effectExtent l="0" t="0" r="4445"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1"/>
                    <a:stretch>
                      <a:fillRect/>
                    </a:stretch>
                  </pic:blipFill>
                  <pic:spPr>
                    <a:xfrm>
                      <a:off x="0" y="0"/>
                      <a:ext cx="2351599" cy="833038"/>
                    </a:xfrm>
                    <a:prstGeom prst="rect">
                      <a:avLst/>
                    </a:prstGeom>
                  </pic:spPr>
                </pic:pic>
              </a:graphicData>
            </a:graphic>
          </wp:inline>
        </w:drawing>
      </w:r>
    </w:p>
    <w:p w14:paraId="09F9213E" w14:textId="77777777" w:rsidR="00DC22B4" w:rsidRDefault="00DC22B4" w:rsidP="00DC22B4">
      <w:pPr>
        <w:pStyle w:val="ListParagraph"/>
        <w:numPr>
          <w:ilvl w:val="0"/>
          <w:numId w:val="22"/>
        </w:numPr>
        <w:spacing w:before="0" w:line="276" w:lineRule="auto"/>
      </w:pPr>
      <w:r>
        <w:t>Select a piece of a pie chart to keep or exclude data from the individual chart</w:t>
      </w:r>
    </w:p>
    <w:p w14:paraId="357CED70" w14:textId="77777777" w:rsidR="00DC22B4" w:rsidRDefault="00DC22B4" w:rsidP="00DC22B4">
      <w:pPr>
        <w:pStyle w:val="ListParagraph"/>
        <w:numPr>
          <w:ilvl w:val="1"/>
          <w:numId w:val="22"/>
        </w:numPr>
        <w:spacing w:before="0" w:line="276" w:lineRule="auto"/>
      </w:pPr>
      <w:r w:rsidRPr="00597BC3">
        <w:rPr>
          <w:noProof/>
        </w:rPr>
        <w:drawing>
          <wp:inline distT="0" distB="0" distL="0" distR="0" wp14:anchorId="7E9B88B6" wp14:editId="2FD8B4C4">
            <wp:extent cx="3409950" cy="1743258"/>
            <wp:effectExtent l="0" t="0" r="0" b="952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3416509" cy="1746611"/>
                    </a:xfrm>
                    <a:prstGeom prst="rect">
                      <a:avLst/>
                    </a:prstGeom>
                  </pic:spPr>
                </pic:pic>
              </a:graphicData>
            </a:graphic>
          </wp:inline>
        </w:drawing>
      </w:r>
    </w:p>
    <w:p w14:paraId="14ADB815" w14:textId="77777777" w:rsidR="00DC22B4" w:rsidRDefault="00DC22B4" w:rsidP="00DC22B4">
      <w:pPr>
        <w:pStyle w:val="ListParagraph"/>
        <w:numPr>
          <w:ilvl w:val="0"/>
          <w:numId w:val="22"/>
        </w:numPr>
        <w:spacing w:before="0" w:line="276" w:lineRule="auto"/>
      </w:pPr>
      <w:r>
        <w:t>Hover over a slice of a pie chart for more information</w:t>
      </w:r>
    </w:p>
    <w:p w14:paraId="677BC1A9" w14:textId="77777777" w:rsidR="00DC22B4" w:rsidRDefault="00DC22B4" w:rsidP="00DC22B4">
      <w:pPr>
        <w:pStyle w:val="Heading4"/>
      </w:pPr>
      <w:r>
        <w:lastRenderedPageBreak/>
        <w:t>Dashboard 2: Customer Recruitment on Age from a recent Facebook Campaign</w:t>
      </w:r>
    </w:p>
    <w:p w14:paraId="11C16DE7" w14:textId="77777777" w:rsidR="00DC22B4" w:rsidRDefault="00DC22B4" w:rsidP="00DC22B4">
      <w:r>
        <w:t>See Dashboard 1 above. All the same interactions apply to Dashboard 2.</w:t>
      </w:r>
    </w:p>
    <w:p w14:paraId="44A1F3E9" w14:textId="77777777" w:rsidR="00DC22B4" w:rsidRDefault="00DC22B4" w:rsidP="00DC22B4">
      <w:pPr>
        <w:pStyle w:val="Heading4"/>
      </w:pPr>
      <w:r>
        <w:t>Dashboard 3: Churn by Gender</w:t>
      </w:r>
    </w:p>
    <w:p w14:paraId="141705F1" w14:textId="77777777" w:rsidR="00DC22B4" w:rsidRDefault="00DC22B4" w:rsidP="00DC22B4">
      <w:r>
        <w:t>See Dashboard 1 above. All the same interactions apply to Dashboard 3.</w:t>
      </w:r>
    </w:p>
    <w:p w14:paraId="524BAF4A" w14:textId="77777777" w:rsidR="00DC22B4" w:rsidRDefault="00DC22B4" w:rsidP="00DC22B4">
      <w:pPr>
        <w:pStyle w:val="Heading4"/>
      </w:pPr>
      <w:r>
        <w:t>Dashboard 4: Churn by County Map</w:t>
      </w:r>
    </w:p>
    <w:p w14:paraId="3C908153" w14:textId="77777777" w:rsidR="00DC22B4" w:rsidRDefault="00DC22B4" w:rsidP="00DC22B4">
      <w:r>
        <w:t xml:space="preserve">See Tableau’s help center article on map interactions: </w:t>
      </w:r>
      <w:hyperlink r:id="rId13" w:history="1">
        <w:r w:rsidRPr="00F75850">
          <w:rPr>
            <w:rStyle w:val="Hyperlink"/>
          </w:rPr>
          <w:t>https://help.tableau.com/current/pro/desktop/en-us/maps_customize_interaction.htm</w:t>
        </w:r>
      </w:hyperlink>
    </w:p>
    <w:p w14:paraId="0EBE2605" w14:textId="77777777" w:rsidR="00DC22B4" w:rsidRDefault="00DC22B4" w:rsidP="00DC22B4">
      <w:r>
        <w:t>A search feature was also added to the map. Use this feature to search by county on the map to.</w:t>
      </w:r>
    </w:p>
    <w:p w14:paraId="2FC551A1" w14:textId="77777777" w:rsidR="00DC22B4" w:rsidRDefault="00DC22B4" w:rsidP="00DC22B4">
      <w:pPr>
        <w:pStyle w:val="ListParagraph"/>
        <w:numPr>
          <w:ilvl w:val="0"/>
          <w:numId w:val="23"/>
        </w:numPr>
        <w:spacing w:before="0" w:line="276" w:lineRule="auto"/>
      </w:pPr>
      <w:r>
        <w:t>Select the search field</w:t>
      </w:r>
    </w:p>
    <w:p w14:paraId="3FD94FBA" w14:textId="77777777" w:rsidR="00DC22B4" w:rsidRDefault="00DC22B4" w:rsidP="00DC22B4">
      <w:pPr>
        <w:pStyle w:val="ListParagraph"/>
        <w:numPr>
          <w:ilvl w:val="0"/>
          <w:numId w:val="23"/>
        </w:numPr>
        <w:spacing w:before="0" w:line="276" w:lineRule="auto"/>
      </w:pPr>
      <w:r>
        <w:t>Type in your county of interest</w:t>
      </w:r>
    </w:p>
    <w:p w14:paraId="0ED45BEE" w14:textId="77777777" w:rsidR="00DC22B4" w:rsidRDefault="00DC22B4" w:rsidP="00DC22B4">
      <w:pPr>
        <w:pStyle w:val="ListParagraph"/>
        <w:numPr>
          <w:ilvl w:val="0"/>
          <w:numId w:val="23"/>
        </w:numPr>
        <w:spacing w:before="0" w:line="276" w:lineRule="auto"/>
      </w:pPr>
      <w:r>
        <w:t>Look at the map for the highlighted county</w:t>
      </w:r>
    </w:p>
    <w:p w14:paraId="03D76646" w14:textId="77777777" w:rsidR="00DC22B4" w:rsidRDefault="00DC22B4" w:rsidP="00DC22B4">
      <w:pPr>
        <w:pStyle w:val="ListParagraph"/>
        <w:numPr>
          <w:ilvl w:val="0"/>
          <w:numId w:val="23"/>
        </w:numPr>
        <w:spacing w:before="0" w:line="276" w:lineRule="auto"/>
      </w:pPr>
      <w:r>
        <w:t>Hover or click the highlighted county on the map for more information</w:t>
      </w:r>
    </w:p>
    <w:p w14:paraId="797B305E" w14:textId="77777777" w:rsidR="00DC22B4" w:rsidRDefault="00DC22B4" w:rsidP="00DC22B4">
      <w:pPr>
        <w:pStyle w:val="Heading4"/>
      </w:pPr>
      <w:r>
        <w:t>Dashboard 5: Churn Count: Search by County, City, Job</w:t>
      </w:r>
    </w:p>
    <w:p w14:paraId="05FB750C" w14:textId="77777777" w:rsidR="00DC22B4" w:rsidRDefault="00DC22B4" w:rsidP="00DC22B4">
      <w:r>
        <w:t>A search feature has been added for all tables in the dashboard. To use the search feature:</w:t>
      </w:r>
    </w:p>
    <w:p w14:paraId="1AC5FA3E" w14:textId="77777777" w:rsidR="00DC22B4" w:rsidRDefault="00DC22B4" w:rsidP="00DC22B4">
      <w:pPr>
        <w:pStyle w:val="ListParagraph"/>
        <w:numPr>
          <w:ilvl w:val="0"/>
          <w:numId w:val="24"/>
        </w:numPr>
        <w:spacing w:before="0" w:line="276" w:lineRule="auto"/>
      </w:pPr>
      <w:r>
        <w:t>Click the search field for the table you would like to search</w:t>
      </w:r>
    </w:p>
    <w:p w14:paraId="381DEECC" w14:textId="77777777" w:rsidR="00DC22B4" w:rsidRDefault="00DC22B4" w:rsidP="00DC22B4">
      <w:pPr>
        <w:pStyle w:val="ListParagraph"/>
        <w:numPr>
          <w:ilvl w:val="0"/>
          <w:numId w:val="24"/>
        </w:numPr>
        <w:spacing w:before="0" w:line="276" w:lineRule="auto"/>
      </w:pPr>
      <w:r>
        <w:t>Type in the data you are searching for</w:t>
      </w:r>
    </w:p>
    <w:p w14:paraId="6F5ECC84" w14:textId="77777777" w:rsidR="00DC22B4" w:rsidRDefault="00DC22B4" w:rsidP="00DC22B4">
      <w:pPr>
        <w:pStyle w:val="ListParagraph"/>
        <w:numPr>
          <w:ilvl w:val="0"/>
          <w:numId w:val="24"/>
        </w:numPr>
        <w:spacing w:before="0" w:line="276" w:lineRule="auto"/>
      </w:pPr>
      <w:r>
        <w:t>Press enter</w:t>
      </w:r>
    </w:p>
    <w:p w14:paraId="22D8DDF0" w14:textId="77777777" w:rsidR="00DC22B4" w:rsidRDefault="00DC22B4" w:rsidP="00DC22B4">
      <w:pPr>
        <w:pStyle w:val="ListParagraph"/>
        <w:numPr>
          <w:ilvl w:val="0"/>
          <w:numId w:val="24"/>
        </w:numPr>
        <w:spacing w:before="0" w:line="276" w:lineRule="auto"/>
      </w:pPr>
      <w:r>
        <w:t>View the filtered results in the table below</w:t>
      </w:r>
    </w:p>
    <w:p w14:paraId="74C70EEF" w14:textId="77777777" w:rsidR="00DC22B4" w:rsidRDefault="00DC22B4" w:rsidP="00DC22B4">
      <w:r>
        <w:t>How to sort the table:</w:t>
      </w:r>
    </w:p>
    <w:p w14:paraId="1394E35C" w14:textId="77777777" w:rsidR="00DC22B4" w:rsidRDefault="00DC22B4" w:rsidP="00DC22B4">
      <w:pPr>
        <w:pStyle w:val="ListParagraph"/>
        <w:numPr>
          <w:ilvl w:val="0"/>
          <w:numId w:val="28"/>
        </w:numPr>
        <w:spacing w:before="0" w:line="276" w:lineRule="auto"/>
      </w:pPr>
      <w:r>
        <w:t>Click the three bars at the top of the table to switch the sort from ascending to descending order</w:t>
      </w:r>
    </w:p>
    <w:p w14:paraId="51E2EFB3" w14:textId="77777777" w:rsidR="00DC22B4" w:rsidRDefault="00DC22B4" w:rsidP="00DC22B4">
      <w:pPr>
        <w:pStyle w:val="ListParagraph"/>
        <w:numPr>
          <w:ilvl w:val="0"/>
          <w:numId w:val="28"/>
        </w:numPr>
        <w:spacing w:before="0" w:line="276" w:lineRule="auto"/>
      </w:pPr>
      <w:r>
        <w:t xml:space="preserve">Click the down arrow next to the three bars to sort by other options (field, data source, alphabetical, etc.) </w:t>
      </w:r>
    </w:p>
    <w:p w14:paraId="0A129779" w14:textId="77777777" w:rsidR="00DC22B4" w:rsidRDefault="00DC22B4" w:rsidP="00DC22B4">
      <w:pPr>
        <w:pStyle w:val="ListParagraph"/>
        <w:numPr>
          <w:ilvl w:val="1"/>
          <w:numId w:val="28"/>
        </w:numPr>
        <w:spacing w:before="0" w:line="276" w:lineRule="auto"/>
      </w:pPr>
      <w:r w:rsidRPr="002F4F37">
        <w:rPr>
          <w:noProof/>
        </w:rPr>
        <w:drawing>
          <wp:inline distT="0" distB="0" distL="0" distR="0" wp14:anchorId="279B866A" wp14:editId="148067BA">
            <wp:extent cx="2326170" cy="185737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4"/>
                    <a:stretch>
                      <a:fillRect/>
                    </a:stretch>
                  </pic:blipFill>
                  <pic:spPr>
                    <a:xfrm>
                      <a:off x="0" y="0"/>
                      <a:ext cx="2327683" cy="1858583"/>
                    </a:xfrm>
                    <a:prstGeom prst="rect">
                      <a:avLst/>
                    </a:prstGeom>
                  </pic:spPr>
                </pic:pic>
              </a:graphicData>
            </a:graphic>
          </wp:inline>
        </w:drawing>
      </w:r>
    </w:p>
    <w:p w14:paraId="0649B096" w14:textId="77777777" w:rsidR="00DC22B4" w:rsidRDefault="00DC22B4" w:rsidP="00DC22B4"/>
    <w:p w14:paraId="540823BD" w14:textId="77777777" w:rsidR="00DC22B4" w:rsidRDefault="00DC22B4" w:rsidP="00DC22B4">
      <w:pPr>
        <w:pStyle w:val="Heading4"/>
      </w:pPr>
      <w:r>
        <w:t>Dashboard 6: Search by City: Avg Tenure v Churn Bar Chart</w:t>
      </w:r>
    </w:p>
    <w:p w14:paraId="574FDACE" w14:textId="77777777" w:rsidR="00DC22B4" w:rsidRDefault="00DC22B4" w:rsidP="00DC22B4">
      <w:r>
        <w:t>A search feature has been added for the bar chart. To use the search feature:</w:t>
      </w:r>
    </w:p>
    <w:p w14:paraId="2D8A062D" w14:textId="77777777" w:rsidR="00DC22B4" w:rsidRDefault="00DC22B4" w:rsidP="00DC22B4">
      <w:pPr>
        <w:pStyle w:val="ListParagraph"/>
        <w:numPr>
          <w:ilvl w:val="0"/>
          <w:numId w:val="25"/>
        </w:numPr>
        <w:spacing w:before="0" w:line="276" w:lineRule="auto"/>
      </w:pPr>
      <w:r>
        <w:t>Click the search field</w:t>
      </w:r>
    </w:p>
    <w:p w14:paraId="231BB10F" w14:textId="77777777" w:rsidR="00DC22B4" w:rsidRDefault="00DC22B4" w:rsidP="00DC22B4">
      <w:pPr>
        <w:pStyle w:val="ListParagraph"/>
        <w:numPr>
          <w:ilvl w:val="0"/>
          <w:numId w:val="25"/>
        </w:numPr>
        <w:spacing w:before="0" w:line="276" w:lineRule="auto"/>
      </w:pPr>
      <w:r>
        <w:t>Type in the city you are searching for</w:t>
      </w:r>
    </w:p>
    <w:p w14:paraId="78645593" w14:textId="77777777" w:rsidR="00DC22B4" w:rsidRDefault="00DC22B4" w:rsidP="00DC22B4">
      <w:pPr>
        <w:pStyle w:val="ListParagraph"/>
        <w:numPr>
          <w:ilvl w:val="0"/>
          <w:numId w:val="25"/>
        </w:numPr>
        <w:spacing w:before="0" w:line="276" w:lineRule="auto"/>
      </w:pPr>
      <w:r>
        <w:t>Press enter</w:t>
      </w:r>
    </w:p>
    <w:p w14:paraId="3C33F365" w14:textId="77777777" w:rsidR="00DC22B4" w:rsidRDefault="00DC22B4" w:rsidP="00DC22B4">
      <w:pPr>
        <w:pStyle w:val="ListParagraph"/>
        <w:numPr>
          <w:ilvl w:val="0"/>
          <w:numId w:val="25"/>
        </w:numPr>
        <w:spacing w:before="0" w:line="276" w:lineRule="auto"/>
      </w:pPr>
      <w:r>
        <w:t>View the filtered search results in the list</w:t>
      </w:r>
    </w:p>
    <w:p w14:paraId="300D416F" w14:textId="77777777" w:rsidR="00DC22B4" w:rsidRDefault="00DC22B4" w:rsidP="00DC22B4">
      <w:r>
        <w:t>How to sort the table:</w:t>
      </w:r>
    </w:p>
    <w:p w14:paraId="07940DB4" w14:textId="77777777" w:rsidR="00DC22B4" w:rsidRDefault="00DC22B4" w:rsidP="00DC22B4">
      <w:pPr>
        <w:pStyle w:val="ListParagraph"/>
        <w:numPr>
          <w:ilvl w:val="0"/>
          <w:numId w:val="29"/>
        </w:numPr>
        <w:spacing w:before="0" w:line="276" w:lineRule="auto"/>
      </w:pPr>
      <w:r>
        <w:t>Click the three bars at the top of the table to switch the sort from ascending to descending order</w:t>
      </w:r>
    </w:p>
    <w:p w14:paraId="55DE65B7" w14:textId="77777777" w:rsidR="00DC22B4" w:rsidRDefault="00DC22B4" w:rsidP="00DC22B4">
      <w:pPr>
        <w:pStyle w:val="ListParagraph"/>
        <w:numPr>
          <w:ilvl w:val="0"/>
          <w:numId w:val="29"/>
        </w:numPr>
        <w:spacing w:before="0" w:line="276" w:lineRule="auto"/>
      </w:pPr>
      <w:r>
        <w:t xml:space="preserve">Click the down arrow next to the three bars to sort by other options (field, data source, alphabetical, etc.) </w:t>
      </w:r>
    </w:p>
    <w:p w14:paraId="4FF10794" w14:textId="77777777" w:rsidR="00DC22B4" w:rsidRDefault="00DC22B4" w:rsidP="00DC22B4">
      <w:r>
        <w:t>How to select specific data:</w:t>
      </w:r>
    </w:p>
    <w:p w14:paraId="6CBC9A65" w14:textId="77777777" w:rsidR="00DC22B4" w:rsidRDefault="00DC22B4" w:rsidP="00DC22B4">
      <w:pPr>
        <w:pStyle w:val="ListParagraph"/>
        <w:numPr>
          <w:ilvl w:val="0"/>
          <w:numId w:val="31"/>
        </w:numPr>
        <w:spacing w:before="0" w:line="276" w:lineRule="auto"/>
      </w:pPr>
      <w:r>
        <w:t>Use the legend to select Churn Yes or No to highlight only that data in all bars in the list</w:t>
      </w:r>
    </w:p>
    <w:p w14:paraId="1A7C0888" w14:textId="77777777" w:rsidR="00DC22B4" w:rsidRDefault="00DC22B4" w:rsidP="00DC22B4">
      <w:pPr>
        <w:pStyle w:val="ListParagraph"/>
        <w:numPr>
          <w:ilvl w:val="0"/>
          <w:numId w:val="31"/>
        </w:numPr>
        <w:spacing w:before="0" w:line="276" w:lineRule="auto"/>
      </w:pPr>
      <w:r>
        <w:t xml:space="preserve">Select </w:t>
      </w:r>
      <w:r>
        <w:rPr>
          <w:i/>
          <w:iCs/>
        </w:rPr>
        <w:t xml:space="preserve">one </w:t>
      </w:r>
      <w:r>
        <w:t>color of the bar for yes or no to view only the data for that individual bar</w:t>
      </w:r>
    </w:p>
    <w:p w14:paraId="23601C5B" w14:textId="77777777" w:rsidR="00DC22B4" w:rsidRDefault="00DC22B4" w:rsidP="00DC22B4"/>
    <w:p w14:paraId="392C8575" w14:textId="77777777" w:rsidR="00DC22B4" w:rsidRDefault="00DC22B4" w:rsidP="00DC22B4">
      <w:pPr>
        <w:pStyle w:val="Heading4"/>
      </w:pPr>
      <w:r>
        <w:t>Dashboard 7: Search by County: Avg Tenure v Churn Bar Chart</w:t>
      </w:r>
    </w:p>
    <w:p w14:paraId="7C08AE65" w14:textId="77777777" w:rsidR="00DC22B4" w:rsidRDefault="00DC22B4" w:rsidP="00DC22B4">
      <w:r>
        <w:t>A search feature has been added for the bar chart. To use the search feature:</w:t>
      </w:r>
    </w:p>
    <w:p w14:paraId="7417512C" w14:textId="77777777" w:rsidR="00DC22B4" w:rsidRDefault="00DC22B4" w:rsidP="00DC22B4">
      <w:pPr>
        <w:pStyle w:val="ListParagraph"/>
        <w:numPr>
          <w:ilvl w:val="0"/>
          <w:numId w:val="26"/>
        </w:numPr>
        <w:spacing w:before="0" w:line="276" w:lineRule="auto"/>
      </w:pPr>
      <w:r>
        <w:t>Click the search field</w:t>
      </w:r>
    </w:p>
    <w:p w14:paraId="3D92082F" w14:textId="77777777" w:rsidR="00DC22B4" w:rsidRDefault="00DC22B4" w:rsidP="00DC22B4">
      <w:pPr>
        <w:pStyle w:val="ListParagraph"/>
        <w:numPr>
          <w:ilvl w:val="0"/>
          <w:numId w:val="26"/>
        </w:numPr>
        <w:spacing w:before="0" w:line="276" w:lineRule="auto"/>
      </w:pPr>
      <w:r>
        <w:t>Type in the county you are searching for</w:t>
      </w:r>
    </w:p>
    <w:p w14:paraId="2650CF03" w14:textId="77777777" w:rsidR="00DC22B4" w:rsidRDefault="00DC22B4" w:rsidP="00DC22B4">
      <w:pPr>
        <w:pStyle w:val="ListParagraph"/>
        <w:numPr>
          <w:ilvl w:val="0"/>
          <w:numId w:val="26"/>
        </w:numPr>
        <w:spacing w:before="0" w:line="276" w:lineRule="auto"/>
      </w:pPr>
      <w:r>
        <w:t>Press enter</w:t>
      </w:r>
    </w:p>
    <w:p w14:paraId="05227B10" w14:textId="77777777" w:rsidR="00DC22B4" w:rsidRDefault="00DC22B4" w:rsidP="00DC22B4">
      <w:pPr>
        <w:pStyle w:val="ListParagraph"/>
        <w:numPr>
          <w:ilvl w:val="0"/>
          <w:numId w:val="26"/>
        </w:numPr>
        <w:spacing w:before="0" w:line="276" w:lineRule="auto"/>
      </w:pPr>
      <w:r>
        <w:t>View the filtered search results in the list</w:t>
      </w:r>
    </w:p>
    <w:p w14:paraId="16D7C78B" w14:textId="77777777" w:rsidR="00DC22B4" w:rsidRDefault="00DC22B4" w:rsidP="00DC22B4">
      <w:r>
        <w:t>How to sort the table:</w:t>
      </w:r>
    </w:p>
    <w:p w14:paraId="6F0ED1D8" w14:textId="77777777" w:rsidR="00DC22B4" w:rsidRDefault="00DC22B4" w:rsidP="00DC22B4">
      <w:pPr>
        <w:pStyle w:val="ListParagraph"/>
        <w:numPr>
          <w:ilvl w:val="0"/>
          <w:numId w:val="30"/>
        </w:numPr>
        <w:spacing w:before="0" w:line="276" w:lineRule="auto"/>
      </w:pPr>
      <w:r>
        <w:t>Click the three bars at the top of the table to switch the sort from ascending to descending order</w:t>
      </w:r>
    </w:p>
    <w:p w14:paraId="26954E12" w14:textId="77777777" w:rsidR="00DC22B4" w:rsidRDefault="00DC22B4" w:rsidP="00DC22B4">
      <w:pPr>
        <w:pStyle w:val="ListParagraph"/>
        <w:numPr>
          <w:ilvl w:val="0"/>
          <w:numId w:val="30"/>
        </w:numPr>
        <w:spacing w:before="0" w:line="276" w:lineRule="auto"/>
      </w:pPr>
      <w:r>
        <w:t xml:space="preserve">Click the down arrow next to the three bars to sort by other options (field, data source, alphabetical, etc.) </w:t>
      </w:r>
    </w:p>
    <w:p w14:paraId="48E0D318" w14:textId="77777777" w:rsidR="00DC22B4" w:rsidRDefault="00DC22B4" w:rsidP="00DC22B4">
      <w:r>
        <w:t>How to select specific data:</w:t>
      </w:r>
    </w:p>
    <w:p w14:paraId="740F0F4A" w14:textId="77777777" w:rsidR="00DC22B4" w:rsidRDefault="00DC22B4" w:rsidP="00DC22B4">
      <w:pPr>
        <w:pStyle w:val="ListParagraph"/>
        <w:numPr>
          <w:ilvl w:val="0"/>
          <w:numId w:val="32"/>
        </w:numPr>
        <w:spacing w:before="0" w:line="276" w:lineRule="auto"/>
      </w:pPr>
      <w:r>
        <w:t>Use the legend to select Churn Yes or No to highlight only that data in all bars in the list</w:t>
      </w:r>
    </w:p>
    <w:p w14:paraId="00CA8658" w14:textId="77777777" w:rsidR="00DC22B4" w:rsidRDefault="00DC22B4" w:rsidP="00DC22B4">
      <w:pPr>
        <w:pStyle w:val="ListParagraph"/>
        <w:numPr>
          <w:ilvl w:val="0"/>
          <w:numId w:val="32"/>
        </w:numPr>
        <w:spacing w:before="0" w:line="276" w:lineRule="auto"/>
      </w:pPr>
      <w:r>
        <w:t xml:space="preserve">Select </w:t>
      </w:r>
      <w:r>
        <w:rPr>
          <w:i/>
          <w:iCs/>
        </w:rPr>
        <w:t xml:space="preserve">one </w:t>
      </w:r>
      <w:r>
        <w:t>color of the bar for yes or no to view only the data for that individual bar</w:t>
      </w:r>
    </w:p>
    <w:p w14:paraId="74908634" w14:textId="77777777" w:rsidR="00DC22B4" w:rsidRDefault="00DC22B4" w:rsidP="00DC22B4"/>
    <w:p w14:paraId="6779677C" w14:textId="77777777" w:rsidR="00DC22B4" w:rsidRDefault="00DC22B4" w:rsidP="00DC22B4"/>
    <w:p w14:paraId="3783E952" w14:textId="77777777" w:rsidR="00DC22B4" w:rsidRDefault="00DC22B4" w:rsidP="00DC22B4">
      <w:pPr>
        <w:pStyle w:val="Heading4"/>
      </w:pPr>
      <w:r>
        <w:t>Dashboard 8: Search by Job: Avg Tenure v Churn Bar Chart</w:t>
      </w:r>
    </w:p>
    <w:p w14:paraId="5A9AD07F" w14:textId="77777777" w:rsidR="00DC22B4" w:rsidRDefault="00DC22B4" w:rsidP="00DC22B4">
      <w:r>
        <w:t>A search feature has been added for the bar chart. To use the search feature:</w:t>
      </w:r>
    </w:p>
    <w:p w14:paraId="003D6C96" w14:textId="77777777" w:rsidR="00DC22B4" w:rsidRDefault="00DC22B4" w:rsidP="00DC22B4">
      <w:pPr>
        <w:pStyle w:val="ListParagraph"/>
        <w:numPr>
          <w:ilvl w:val="0"/>
          <w:numId w:val="27"/>
        </w:numPr>
        <w:spacing w:before="0" w:line="276" w:lineRule="auto"/>
      </w:pPr>
      <w:r>
        <w:t>Click the search field</w:t>
      </w:r>
    </w:p>
    <w:p w14:paraId="4F7B5ECE" w14:textId="77777777" w:rsidR="00DC22B4" w:rsidRDefault="00DC22B4" w:rsidP="00DC22B4">
      <w:pPr>
        <w:pStyle w:val="ListParagraph"/>
        <w:numPr>
          <w:ilvl w:val="0"/>
          <w:numId w:val="27"/>
        </w:numPr>
        <w:spacing w:before="0" w:line="276" w:lineRule="auto"/>
      </w:pPr>
      <w:r>
        <w:t>Type in the job you are searching for</w:t>
      </w:r>
    </w:p>
    <w:p w14:paraId="4AF0D409" w14:textId="77777777" w:rsidR="00DC22B4" w:rsidRDefault="00DC22B4" w:rsidP="00DC22B4">
      <w:pPr>
        <w:pStyle w:val="ListParagraph"/>
        <w:numPr>
          <w:ilvl w:val="0"/>
          <w:numId w:val="27"/>
        </w:numPr>
        <w:spacing w:before="0" w:line="276" w:lineRule="auto"/>
      </w:pPr>
      <w:r>
        <w:t>Press enter</w:t>
      </w:r>
    </w:p>
    <w:p w14:paraId="14034546" w14:textId="77777777" w:rsidR="00DC22B4" w:rsidRDefault="00DC22B4" w:rsidP="00DC22B4">
      <w:pPr>
        <w:pStyle w:val="ListParagraph"/>
        <w:numPr>
          <w:ilvl w:val="0"/>
          <w:numId w:val="27"/>
        </w:numPr>
        <w:spacing w:before="0" w:line="276" w:lineRule="auto"/>
      </w:pPr>
      <w:r>
        <w:t>View the filtered search results in the list</w:t>
      </w:r>
    </w:p>
    <w:p w14:paraId="5C854666" w14:textId="77777777" w:rsidR="00DC22B4" w:rsidRDefault="00DC22B4" w:rsidP="00DC22B4">
      <w:r>
        <w:t>How to sort the table:</w:t>
      </w:r>
    </w:p>
    <w:p w14:paraId="7FEAAB31" w14:textId="77777777" w:rsidR="00DC22B4" w:rsidRDefault="00DC22B4" w:rsidP="00DC22B4">
      <w:pPr>
        <w:pStyle w:val="ListParagraph"/>
        <w:numPr>
          <w:ilvl w:val="0"/>
          <w:numId w:val="30"/>
        </w:numPr>
        <w:spacing w:before="0" w:line="276" w:lineRule="auto"/>
      </w:pPr>
      <w:r>
        <w:t>Click the three bars at the top of the table to switch the sort from ascending to descending order</w:t>
      </w:r>
    </w:p>
    <w:p w14:paraId="68B66578" w14:textId="77777777" w:rsidR="00DC22B4" w:rsidRDefault="00DC22B4" w:rsidP="00DC22B4">
      <w:pPr>
        <w:pStyle w:val="ListParagraph"/>
        <w:numPr>
          <w:ilvl w:val="0"/>
          <w:numId w:val="30"/>
        </w:numPr>
        <w:spacing w:before="0" w:line="276" w:lineRule="auto"/>
      </w:pPr>
      <w:r>
        <w:t xml:space="preserve">Click the down arrow next to the three bars to sort by other options (field, data source, alphabetical, etc.) </w:t>
      </w:r>
    </w:p>
    <w:p w14:paraId="385F9160" w14:textId="77777777" w:rsidR="00DC22B4" w:rsidRDefault="00DC22B4" w:rsidP="00DC22B4">
      <w:r>
        <w:t>How to select specific data:</w:t>
      </w:r>
    </w:p>
    <w:p w14:paraId="4558CF1D" w14:textId="77777777" w:rsidR="00DC22B4" w:rsidRDefault="00DC22B4" w:rsidP="00DC22B4">
      <w:pPr>
        <w:pStyle w:val="ListParagraph"/>
        <w:numPr>
          <w:ilvl w:val="0"/>
          <w:numId w:val="32"/>
        </w:numPr>
        <w:spacing w:before="0" w:line="276" w:lineRule="auto"/>
      </w:pPr>
      <w:r>
        <w:t>Use the legend to select Churn Yes or No to highlight only that data in all bars in the list</w:t>
      </w:r>
    </w:p>
    <w:p w14:paraId="7B0E710F" w14:textId="15CDB6DA" w:rsidR="00DC22B4" w:rsidRDefault="00DC22B4" w:rsidP="00DC22B4">
      <w:r>
        <w:t xml:space="preserve">Select </w:t>
      </w:r>
      <w:r>
        <w:rPr>
          <w:i/>
          <w:iCs/>
        </w:rPr>
        <w:t xml:space="preserve">one </w:t>
      </w:r>
      <w:r>
        <w:t>color of the bar for yes or no to view only the data for that individual bar</w:t>
      </w:r>
    </w:p>
    <w:p w14:paraId="7A528EE1" w14:textId="588D0DF9" w:rsidR="005B23B9" w:rsidRDefault="00980740" w:rsidP="00980740">
      <w:pPr>
        <w:pStyle w:val="Heading1"/>
      </w:pPr>
      <w:r>
        <w:lastRenderedPageBreak/>
        <w:t>Provide a copy of all SQL code and other code supporting the dashboards.</w:t>
      </w:r>
      <w:r w:rsidR="00A203BE">
        <w:t xml:space="preserve"> (</w:t>
      </w:r>
      <w:r w:rsidR="00517B35">
        <w:t>Expand</w:t>
      </w:r>
      <w:r w:rsidR="00A203BE">
        <w:t xml:space="preserve"> header to see more)</w:t>
      </w:r>
    </w:p>
    <w:p w14:paraId="6D65EF88" w14:textId="4E3F7487" w:rsidR="00C41F33" w:rsidRPr="00C41F33" w:rsidRDefault="00C41F33" w:rsidP="00C41F33">
      <w:pPr>
        <w:pStyle w:val="Heading2"/>
      </w:pPr>
      <w:r>
        <w:t>Churn Database</w:t>
      </w:r>
    </w:p>
    <w:p w14:paraId="280FA80C" w14:textId="343E668E" w:rsidR="005B23B9" w:rsidRDefault="005B23B9" w:rsidP="00C41F33">
      <w:pPr>
        <w:pStyle w:val="Heading3"/>
      </w:pPr>
      <w:r>
        <w:t>Create Churn Database</w:t>
      </w:r>
    </w:p>
    <w:p w14:paraId="02153A84" w14:textId="0C20C61E" w:rsidR="00980740" w:rsidRDefault="005B23B9" w:rsidP="005B23B9">
      <w:pPr>
        <w:pStyle w:val="Heading2"/>
      </w:pPr>
      <w:r w:rsidRPr="005B23B9">
        <w:rPr>
          <w:noProof/>
        </w:rPr>
        <w:drawing>
          <wp:inline distT="0" distB="0" distL="0" distR="0" wp14:anchorId="605D2219" wp14:editId="6FF1F192">
            <wp:extent cx="3820058" cy="2753109"/>
            <wp:effectExtent l="0" t="0" r="9525"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3820058" cy="2753109"/>
                    </a:xfrm>
                    <a:prstGeom prst="rect">
                      <a:avLst/>
                    </a:prstGeom>
                  </pic:spPr>
                </pic:pic>
              </a:graphicData>
            </a:graphic>
          </wp:inline>
        </w:drawing>
      </w:r>
      <w:r w:rsidR="00980740">
        <w:br/>
      </w:r>
    </w:p>
    <w:p w14:paraId="0FEC94CD" w14:textId="50D6DF75" w:rsidR="00980740" w:rsidRDefault="005B23B9" w:rsidP="00A203BE">
      <w:pPr>
        <w:pStyle w:val="Heading3"/>
      </w:pPr>
      <w:r>
        <w:t>Create Churn Public Schema</w:t>
      </w:r>
    </w:p>
    <w:p w14:paraId="5E4768A3" w14:textId="01D808D4" w:rsidR="005B23B9" w:rsidRDefault="005B23B9" w:rsidP="005B23B9">
      <w:r w:rsidRPr="005B23B9">
        <w:rPr>
          <w:noProof/>
        </w:rPr>
        <w:drawing>
          <wp:inline distT="0" distB="0" distL="0" distR="0" wp14:anchorId="34CAF5B8" wp14:editId="69415D1F">
            <wp:extent cx="3943900" cy="3191320"/>
            <wp:effectExtent l="0" t="0" r="0" b="9525"/>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6"/>
                    <a:stretch>
                      <a:fillRect/>
                    </a:stretch>
                  </pic:blipFill>
                  <pic:spPr>
                    <a:xfrm>
                      <a:off x="0" y="0"/>
                      <a:ext cx="3943900" cy="3191320"/>
                    </a:xfrm>
                    <a:prstGeom prst="rect">
                      <a:avLst/>
                    </a:prstGeom>
                  </pic:spPr>
                </pic:pic>
              </a:graphicData>
            </a:graphic>
          </wp:inline>
        </w:drawing>
      </w:r>
    </w:p>
    <w:p w14:paraId="6DF1D6C0" w14:textId="7ABBFD0A" w:rsidR="005B23B9" w:rsidRDefault="005B23B9" w:rsidP="00A203BE">
      <w:pPr>
        <w:pStyle w:val="Heading3"/>
      </w:pPr>
      <w:r>
        <w:lastRenderedPageBreak/>
        <w:t xml:space="preserve">Create </w:t>
      </w:r>
      <w:r w:rsidR="009C5125">
        <w:t>C</w:t>
      </w:r>
      <w:r>
        <w:t>hurn</w:t>
      </w:r>
      <w:r w:rsidR="009C5125">
        <w:t xml:space="preserve"> Contract Table</w:t>
      </w:r>
    </w:p>
    <w:p w14:paraId="5879E0A1" w14:textId="130947A4" w:rsidR="005B23B9" w:rsidRDefault="005B23B9" w:rsidP="005B23B9">
      <w:r w:rsidRPr="005B23B9">
        <w:rPr>
          <w:noProof/>
        </w:rPr>
        <w:drawing>
          <wp:inline distT="0" distB="0" distL="0" distR="0" wp14:anchorId="72A23A2C" wp14:editId="549EA3F7">
            <wp:extent cx="5296639" cy="4077269"/>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7"/>
                    <a:stretch>
                      <a:fillRect/>
                    </a:stretch>
                  </pic:blipFill>
                  <pic:spPr>
                    <a:xfrm>
                      <a:off x="0" y="0"/>
                      <a:ext cx="5296639" cy="4077269"/>
                    </a:xfrm>
                    <a:prstGeom prst="rect">
                      <a:avLst/>
                    </a:prstGeom>
                  </pic:spPr>
                </pic:pic>
              </a:graphicData>
            </a:graphic>
          </wp:inline>
        </w:drawing>
      </w:r>
    </w:p>
    <w:p w14:paraId="2571BE37" w14:textId="5548923E" w:rsidR="00A203BE" w:rsidRDefault="00A203BE" w:rsidP="00A203BE">
      <w:pPr>
        <w:pStyle w:val="Heading3"/>
      </w:pPr>
      <w:r>
        <w:t>Add columns to the contract table</w:t>
      </w:r>
    </w:p>
    <w:p w14:paraId="660E0DB5" w14:textId="0E3A3EB2" w:rsidR="005B23B9" w:rsidRDefault="009C5125" w:rsidP="00A203BE">
      <w:pPr>
        <w:pStyle w:val="Heading4"/>
      </w:pPr>
      <w:r>
        <w:t>Add</w:t>
      </w:r>
      <w:r w:rsidR="005B23B9">
        <w:t xml:space="preserve"> column contract_id to </w:t>
      </w:r>
      <w:r w:rsidR="00A203BE">
        <w:t>contract</w:t>
      </w:r>
      <w:r w:rsidR="005B23B9">
        <w:t xml:space="preserve"> table</w:t>
      </w:r>
    </w:p>
    <w:p w14:paraId="42FB465A" w14:textId="53043E1D" w:rsidR="002C7687" w:rsidRPr="002C7687" w:rsidRDefault="002C7687" w:rsidP="002C7687">
      <w:r w:rsidRPr="002C7687">
        <w:rPr>
          <w:noProof/>
        </w:rPr>
        <w:drawing>
          <wp:inline distT="0" distB="0" distL="0" distR="0" wp14:anchorId="64CFCA48" wp14:editId="12900DA4">
            <wp:extent cx="5068007" cy="1771897"/>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8"/>
                    <a:stretch>
                      <a:fillRect/>
                    </a:stretch>
                  </pic:blipFill>
                  <pic:spPr>
                    <a:xfrm>
                      <a:off x="0" y="0"/>
                      <a:ext cx="5068007" cy="1771897"/>
                    </a:xfrm>
                    <a:prstGeom prst="rect">
                      <a:avLst/>
                    </a:prstGeom>
                  </pic:spPr>
                </pic:pic>
              </a:graphicData>
            </a:graphic>
          </wp:inline>
        </w:drawing>
      </w:r>
    </w:p>
    <w:p w14:paraId="72F5E232" w14:textId="769A1735" w:rsidR="005B23B9" w:rsidRDefault="009C5125" w:rsidP="00A203BE">
      <w:pPr>
        <w:pStyle w:val="Heading4"/>
      </w:pPr>
      <w:r>
        <w:lastRenderedPageBreak/>
        <w:t>A</w:t>
      </w:r>
      <w:r w:rsidR="005B23B9">
        <w:t xml:space="preserve">dd column duration to </w:t>
      </w:r>
      <w:r>
        <w:t>C</w:t>
      </w:r>
      <w:r w:rsidR="005B23B9">
        <w:t>ontract table</w:t>
      </w:r>
    </w:p>
    <w:p w14:paraId="6D418643" w14:textId="1054BE51" w:rsidR="002C7687" w:rsidRDefault="002C7687" w:rsidP="002C7687">
      <w:r w:rsidRPr="002C7687">
        <w:rPr>
          <w:noProof/>
        </w:rPr>
        <w:drawing>
          <wp:inline distT="0" distB="0" distL="0" distR="0" wp14:anchorId="243FB0DC" wp14:editId="69A59512">
            <wp:extent cx="5486400" cy="2384425"/>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9"/>
                    <a:stretch>
                      <a:fillRect/>
                    </a:stretch>
                  </pic:blipFill>
                  <pic:spPr>
                    <a:xfrm>
                      <a:off x="0" y="0"/>
                      <a:ext cx="5486400" cy="2384425"/>
                    </a:xfrm>
                    <a:prstGeom prst="rect">
                      <a:avLst/>
                    </a:prstGeom>
                  </pic:spPr>
                </pic:pic>
              </a:graphicData>
            </a:graphic>
          </wp:inline>
        </w:drawing>
      </w:r>
    </w:p>
    <w:p w14:paraId="1E15D6AF" w14:textId="3754A8A1" w:rsidR="002C7687" w:rsidRDefault="002C7687" w:rsidP="00A203BE">
      <w:pPr>
        <w:pStyle w:val="Heading4"/>
      </w:pPr>
      <w:r w:rsidRPr="002C7687">
        <w:t xml:space="preserve">Add </w:t>
      </w:r>
      <w:r w:rsidR="006A217C">
        <w:t xml:space="preserve">primary key contraint </w:t>
      </w:r>
      <w:r w:rsidRPr="002C7687">
        <w:t xml:space="preserve">to </w:t>
      </w:r>
      <w:r w:rsidR="009C5125">
        <w:t>C</w:t>
      </w:r>
      <w:r>
        <w:t>ontract table</w:t>
      </w:r>
    </w:p>
    <w:p w14:paraId="544E10F0" w14:textId="1E84B4EB" w:rsidR="002C7687" w:rsidRDefault="002C7687" w:rsidP="002C7687">
      <w:r w:rsidRPr="002C7687">
        <w:rPr>
          <w:noProof/>
        </w:rPr>
        <w:drawing>
          <wp:inline distT="0" distB="0" distL="0" distR="0" wp14:anchorId="4BF35070" wp14:editId="1FC9DF35">
            <wp:extent cx="5486400" cy="1769110"/>
            <wp:effectExtent l="0" t="0" r="0" b="254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20"/>
                    <a:stretch>
                      <a:fillRect/>
                    </a:stretch>
                  </pic:blipFill>
                  <pic:spPr>
                    <a:xfrm>
                      <a:off x="0" y="0"/>
                      <a:ext cx="5486400" cy="1769110"/>
                    </a:xfrm>
                    <a:prstGeom prst="rect">
                      <a:avLst/>
                    </a:prstGeom>
                  </pic:spPr>
                </pic:pic>
              </a:graphicData>
            </a:graphic>
          </wp:inline>
        </w:drawing>
      </w:r>
    </w:p>
    <w:p w14:paraId="641D6BD8" w14:textId="3C8445FC" w:rsidR="002C7687" w:rsidRDefault="009C5125" w:rsidP="00A203BE">
      <w:pPr>
        <w:pStyle w:val="Heading2"/>
      </w:pPr>
      <w:r>
        <w:lastRenderedPageBreak/>
        <w:t>Customer Table</w:t>
      </w:r>
    </w:p>
    <w:p w14:paraId="397DA7DE" w14:textId="2F876448" w:rsidR="006A217C" w:rsidRPr="006A217C" w:rsidRDefault="006A217C" w:rsidP="00A203BE">
      <w:pPr>
        <w:pStyle w:val="Heading3"/>
      </w:pPr>
      <w:r>
        <w:t>Create Customer table</w:t>
      </w:r>
    </w:p>
    <w:p w14:paraId="40724B39" w14:textId="125BD556" w:rsidR="002C7687" w:rsidRDefault="002C7687" w:rsidP="002C7687">
      <w:r w:rsidRPr="002C7687">
        <w:rPr>
          <w:noProof/>
        </w:rPr>
        <w:drawing>
          <wp:inline distT="0" distB="0" distL="0" distR="0" wp14:anchorId="1582A1EC" wp14:editId="2FE64C60">
            <wp:extent cx="3872783" cy="699516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
                    <a:stretch>
                      <a:fillRect/>
                    </a:stretch>
                  </pic:blipFill>
                  <pic:spPr>
                    <a:xfrm>
                      <a:off x="0" y="0"/>
                      <a:ext cx="3874543" cy="6998339"/>
                    </a:xfrm>
                    <a:prstGeom prst="rect">
                      <a:avLst/>
                    </a:prstGeom>
                  </pic:spPr>
                </pic:pic>
              </a:graphicData>
            </a:graphic>
          </wp:inline>
        </w:drawing>
      </w:r>
    </w:p>
    <w:p w14:paraId="095693DB" w14:textId="2520CBBE" w:rsidR="009C5125" w:rsidRDefault="006A217C" w:rsidP="00A203BE">
      <w:pPr>
        <w:pStyle w:val="Heading3"/>
      </w:pPr>
      <w:r>
        <w:lastRenderedPageBreak/>
        <w:t>Add</w:t>
      </w:r>
      <w:r w:rsidR="009C5125">
        <w:t xml:space="preserve"> Columns </w:t>
      </w:r>
      <w:r>
        <w:t>to the</w:t>
      </w:r>
      <w:r w:rsidR="009C5125">
        <w:t xml:space="preserve"> Customer Table</w:t>
      </w:r>
    </w:p>
    <w:p w14:paraId="6813ECDA" w14:textId="43F643A5" w:rsidR="002C7687" w:rsidRDefault="006A217C" w:rsidP="00A203BE">
      <w:pPr>
        <w:pStyle w:val="Heading4"/>
      </w:pPr>
      <w:r>
        <w:t>A</w:t>
      </w:r>
      <w:r w:rsidR="002C7687">
        <w:t xml:space="preserve">dd customer_id column to </w:t>
      </w:r>
      <w:r>
        <w:t>c</w:t>
      </w:r>
      <w:r w:rsidR="002C7687">
        <w:t>ustomer table</w:t>
      </w:r>
    </w:p>
    <w:p w14:paraId="6A5C67DF" w14:textId="651D9B9E" w:rsidR="002C7687" w:rsidRDefault="002C7687" w:rsidP="002C7687">
      <w:r w:rsidRPr="002C7687">
        <w:rPr>
          <w:noProof/>
        </w:rPr>
        <w:drawing>
          <wp:inline distT="0" distB="0" distL="0" distR="0" wp14:anchorId="0422F9FF" wp14:editId="4CDD694D">
            <wp:extent cx="5144218" cy="1295581"/>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144218" cy="1295581"/>
                    </a:xfrm>
                    <a:prstGeom prst="rect">
                      <a:avLst/>
                    </a:prstGeom>
                  </pic:spPr>
                </pic:pic>
              </a:graphicData>
            </a:graphic>
          </wp:inline>
        </w:drawing>
      </w:r>
    </w:p>
    <w:p w14:paraId="3BE7E4C6" w14:textId="640A88FA" w:rsidR="002C7687" w:rsidRDefault="002C7687" w:rsidP="00A203BE">
      <w:pPr>
        <w:pStyle w:val="Heading4"/>
      </w:pPr>
      <w:r>
        <w:t xml:space="preserve">Add lat column to </w:t>
      </w:r>
      <w:r w:rsidR="006A217C">
        <w:t xml:space="preserve">customer </w:t>
      </w:r>
      <w:r>
        <w:t>table</w:t>
      </w:r>
    </w:p>
    <w:p w14:paraId="14F19D67" w14:textId="4921D755" w:rsidR="002C7687" w:rsidRDefault="002C7687" w:rsidP="002C7687">
      <w:r w:rsidRPr="002C7687">
        <w:rPr>
          <w:noProof/>
        </w:rPr>
        <w:drawing>
          <wp:inline distT="0" distB="0" distL="0" distR="0" wp14:anchorId="0D3855E2" wp14:editId="45437D11">
            <wp:extent cx="5201376" cy="1524213"/>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stretch>
                      <a:fillRect/>
                    </a:stretch>
                  </pic:blipFill>
                  <pic:spPr>
                    <a:xfrm>
                      <a:off x="0" y="0"/>
                      <a:ext cx="5201376" cy="1524213"/>
                    </a:xfrm>
                    <a:prstGeom prst="rect">
                      <a:avLst/>
                    </a:prstGeom>
                  </pic:spPr>
                </pic:pic>
              </a:graphicData>
            </a:graphic>
          </wp:inline>
        </w:drawing>
      </w:r>
    </w:p>
    <w:p w14:paraId="324EAFC5" w14:textId="0FDAD581" w:rsidR="002C7687" w:rsidRDefault="002C7687" w:rsidP="00A203BE">
      <w:pPr>
        <w:pStyle w:val="Heading4"/>
      </w:pPr>
      <w:r>
        <w:t xml:space="preserve">add lng column to </w:t>
      </w:r>
      <w:r w:rsidR="006A217C">
        <w:t xml:space="preserve">Customer </w:t>
      </w:r>
      <w:r>
        <w:t>table</w:t>
      </w:r>
    </w:p>
    <w:p w14:paraId="7DD2C632" w14:textId="7C7050BF" w:rsidR="002C7687" w:rsidRDefault="002C7687" w:rsidP="002C7687">
      <w:r w:rsidRPr="002C7687">
        <w:rPr>
          <w:noProof/>
        </w:rPr>
        <w:drawing>
          <wp:inline distT="0" distB="0" distL="0" distR="0" wp14:anchorId="1A8013FA" wp14:editId="3E8B2DFE">
            <wp:extent cx="5001323" cy="1495634"/>
            <wp:effectExtent l="0" t="0" r="0" b="952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4"/>
                    <a:stretch>
                      <a:fillRect/>
                    </a:stretch>
                  </pic:blipFill>
                  <pic:spPr>
                    <a:xfrm>
                      <a:off x="0" y="0"/>
                      <a:ext cx="5001323" cy="1495634"/>
                    </a:xfrm>
                    <a:prstGeom prst="rect">
                      <a:avLst/>
                    </a:prstGeom>
                  </pic:spPr>
                </pic:pic>
              </a:graphicData>
            </a:graphic>
          </wp:inline>
        </w:drawing>
      </w:r>
    </w:p>
    <w:p w14:paraId="7BD6A9AB" w14:textId="00F44521" w:rsidR="002C7687" w:rsidRDefault="002C7687" w:rsidP="00A203BE">
      <w:pPr>
        <w:pStyle w:val="Heading4"/>
      </w:pPr>
      <w:r w:rsidRPr="002C7687">
        <w:lastRenderedPageBreak/>
        <w:t xml:space="preserve">Add population column to </w:t>
      </w:r>
      <w:r>
        <w:t>customer table</w:t>
      </w:r>
    </w:p>
    <w:p w14:paraId="360CAD40" w14:textId="59215BC3" w:rsidR="006A217C" w:rsidRPr="006A217C" w:rsidRDefault="006A217C" w:rsidP="006A217C">
      <w:r w:rsidRPr="006A217C">
        <w:rPr>
          <w:noProof/>
        </w:rPr>
        <w:drawing>
          <wp:inline distT="0" distB="0" distL="0" distR="0" wp14:anchorId="6FCA2F8A" wp14:editId="4D28DCE8">
            <wp:extent cx="5486400" cy="221869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a:stretch>
                      <a:fillRect/>
                    </a:stretch>
                  </pic:blipFill>
                  <pic:spPr>
                    <a:xfrm>
                      <a:off x="0" y="0"/>
                      <a:ext cx="5486400" cy="2218690"/>
                    </a:xfrm>
                    <a:prstGeom prst="rect">
                      <a:avLst/>
                    </a:prstGeom>
                  </pic:spPr>
                </pic:pic>
              </a:graphicData>
            </a:graphic>
          </wp:inline>
        </w:drawing>
      </w:r>
    </w:p>
    <w:p w14:paraId="1967C55C" w14:textId="33AF94FC" w:rsidR="002C7687" w:rsidRDefault="002C7687" w:rsidP="00A203BE">
      <w:pPr>
        <w:pStyle w:val="Heading4"/>
      </w:pPr>
      <w:r w:rsidRPr="002C7687">
        <w:t xml:space="preserve">Add </w:t>
      </w:r>
      <w:r>
        <w:t>children</w:t>
      </w:r>
      <w:r w:rsidRPr="002C7687">
        <w:t xml:space="preserve"> column to </w:t>
      </w:r>
      <w:r>
        <w:t>customer table</w:t>
      </w:r>
    </w:p>
    <w:p w14:paraId="71F3662E" w14:textId="2BFBF9A9" w:rsidR="006A217C" w:rsidRPr="006A217C" w:rsidRDefault="006A217C" w:rsidP="006A217C">
      <w:r w:rsidRPr="006A217C">
        <w:rPr>
          <w:noProof/>
        </w:rPr>
        <w:drawing>
          <wp:inline distT="0" distB="0" distL="0" distR="0" wp14:anchorId="7CA58455" wp14:editId="26ED8337">
            <wp:extent cx="5486400" cy="2054225"/>
            <wp:effectExtent l="0" t="0" r="0" b="3175"/>
            <wp:docPr id="17" name="Picture 1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chat or text message, email&#10;&#10;Description automatically generated"/>
                    <pic:cNvPicPr/>
                  </pic:nvPicPr>
                  <pic:blipFill>
                    <a:blip r:embed="rId26"/>
                    <a:stretch>
                      <a:fillRect/>
                    </a:stretch>
                  </pic:blipFill>
                  <pic:spPr>
                    <a:xfrm>
                      <a:off x="0" y="0"/>
                      <a:ext cx="5486400" cy="2054225"/>
                    </a:xfrm>
                    <a:prstGeom prst="rect">
                      <a:avLst/>
                    </a:prstGeom>
                  </pic:spPr>
                </pic:pic>
              </a:graphicData>
            </a:graphic>
          </wp:inline>
        </w:drawing>
      </w:r>
    </w:p>
    <w:p w14:paraId="2005EEB4" w14:textId="00CFA8FB" w:rsidR="002C7687" w:rsidRDefault="002C7687" w:rsidP="00A203BE">
      <w:pPr>
        <w:pStyle w:val="Heading4"/>
      </w:pPr>
      <w:r w:rsidRPr="002C7687">
        <w:t xml:space="preserve">Add </w:t>
      </w:r>
      <w:r>
        <w:t>age</w:t>
      </w:r>
      <w:r w:rsidRPr="002C7687">
        <w:t xml:space="preserve"> column to </w:t>
      </w:r>
      <w:r>
        <w:t>customer table</w:t>
      </w:r>
    </w:p>
    <w:p w14:paraId="39924A0D" w14:textId="39FADEF3" w:rsidR="006A217C" w:rsidRPr="006A217C" w:rsidRDefault="006A217C" w:rsidP="006A217C">
      <w:r w:rsidRPr="006A217C">
        <w:rPr>
          <w:noProof/>
        </w:rPr>
        <w:drawing>
          <wp:inline distT="0" distB="0" distL="0" distR="0" wp14:anchorId="6847EBC3" wp14:editId="2A2C8FBA">
            <wp:extent cx="4391638" cy="175284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7"/>
                    <a:stretch>
                      <a:fillRect/>
                    </a:stretch>
                  </pic:blipFill>
                  <pic:spPr>
                    <a:xfrm>
                      <a:off x="0" y="0"/>
                      <a:ext cx="4391638" cy="1752845"/>
                    </a:xfrm>
                    <a:prstGeom prst="rect">
                      <a:avLst/>
                    </a:prstGeom>
                  </pic:spPr>
                </pic:pic>
              </a:graphicData>
            </a:graphic>
          </wp:inline>
        </w:drawing>
      </w:r>
    </w:p>
    <w:p w14:paraId="3EA6F33B" w14:textId="0A929E07" w:rsidR="002C7687" w:rsidRDefault="002C7687" w:rsidP="00A203BE">
      <w:pPr>
        <w:pStyle w:val="Heading4"/>
      </w:pPr>
      <w:r w:rsidRPr="002C7687">
        <w:lastRenderedPageBreak/>
        <w:t xml:space="preserve">Add </w:t>
      </w:r>
      <w:r>
        <w:t>income</w:t>
      </w:r>
      <w:r w:rsidRPr="002C7687">
        <w:t xml:space="preserve"> column to </w:t>
      </w:r>
      <w:r>
        <w:t>customer table</w:t>
      </w:r>
    </w:p>
    <w:p w14:paraId="35C522A6" w14:textId="7348EBB9" w:rsidR="006A217C" w:rsidRPr="006A217C" w:rsidRDefault="006A217C" w:rsidP="006A217C">
      <w:r w:rsidRPr="006A217C">
        <w:rPr>
          <w:noProof/>
        </w:rPr>
        <w:drawing>
          <wp:inline distT="0" distB="0" distL="0" distR="0" wp14:anchorId="4F87FC9C" wp14:editId="4ECA5D86">
            <wp:extent cx="5486400" cy="1390015"/>
            <wp:effectExtent l="0" t="0" r="0" b="63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8"/>
                    <a:stretch>
                      <a:fillRect/>
                    </a:stretch>
                  </pic:blipFill>
                  <pic:spPr>
                    <a:xfrm>
                      <a:off x="0" y="0"/>
                      <a:ext cx="5486400" cy="1390015"/>
                    </a:xfrm>
                    <a:prstGeom prst="rect">
                      <a:avLst/>
                    </a:prstGeom>
                  </pic:spPr>
                </pic:pic>
              </a:graphicData>
            </a:graphic>
          </wp:inline>
        </w:drawing>
      </w:r>
    </w:p>
    <w:p w14:paraId="56F29F38" w14:textId="4472B3EC" w:rsidR="002C7687" w:rsidRDefault="002C7687" w:rsidP="00A203BE">
      <w:pPr>
        <w:pStyle w:val="Heading4"/>
      </w:pPr>
      <w:r w:rsidRPr="002C7687">
        <w:t xml:space="preserve">Add </w:t>
      </w:r>
      <w:r>
        <w:t>marital</w:t>
      </w:r>
      <w:r w:rsidRPr="002C7687">
        <w:t xml:space="preserve"> column to </w:t>
      </w:r>
      <w:r>
        <w:t>customer table</w:t>
      </w:r>
    </w:p>
    <w:p w14:paraId="7F6D4131" w14:textId="1C6E51F4" w:rsidR="006A217C" w:rsidRPr="006A217C" w:rsidRDefault="006A217C" w:rsidP="006A217C">
      <w:r w:rsidRPr="006A217C">
        <w:rPr>
          <w:noProof/>
        </w:rPr>
        <w:drawing>
          <wp:inline distT="0" distB="0" distL="0" distR="0" wp14:anchorId="4F4ACC04" wp14:editId="37DFFFA9">
            <wp:extent cx="5486400" cy="1949450"/>
            <wp:effectExtent l="0" t="0" r="0"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29"/>
                    <a:stretch>
                      <a:fillRect/>
                    </a:stretch>
                  </pic:blipFill>
                  <pic:spPr>
                    <a:xfrm>
                      <a:off x="0" y="0"/>
                      <a:ext cx="5486400" cy="1949450"/>
                    </a:xfrm>
                    <a:prstGeom prst="rect">
                      <a:avLst/>
                    </a:prstGeom>
                  </pic:spPr>
                </pic:pic>
              </a:graphicData>
            </a:graphic>
          </wp:inline>
        </w:drawing>
      </w:r>
    </w:p>
    <w:p w14:paraId="16B9E9E7" w14:textId="07B47644" w:rsidR="002C7687" w:rsidRDefault="002C7687" w:rsidP="00A203BE">
      <w:pPr>
        <w:pStyle w:val="Heading4"/>
      </w:pPr>
      <w:r w:rsidRPr="002C7687">
        <w:t xml:space="preserve">Add </w:t>
      </w:r>
      <w:r w:rsidR="006A217C">
        <w:t>c</w:t>
      </w:r>
      <w:r>
        <w:t>hurn</w:t>
      </w:r>
      <w:r w:rsidRPr="002C7687">
        <w:t xml:space="preserve"> column to </w:t>
      </w:r>
      <w:r>
        <w:t>customer table</w:t>
      </w:r>
    </w:p>
    <w:p w14:paraId="3129B9B7" w14:textId="68214432" w:rsidR="006A217C" w:rsidRPr="006A217C" w:rsidRDefault="006A217C" w:rsidP="006A217C">
      <w:r w:rsidRPr="006A217C">
        <w:rPr>
          <w:noProof/>
        </w:rPr>
        <w:drawing>
          <wp:inline distT="0" distB="0" distL="0" distR="0" wp14:anchorId="5F42336A" wp14:editId="2F2F06C2">
            <wp:extent cx="5486400" cy="153225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30"/>
                    <a:stretch>
                      <a:fillRect/>
                    </a:stretch>
                  </pic:blipFill>
                  <pic:spPr>
                    <a:xfrm>
                      <a:off x="0" y="0"/>
                      <a:ext cx="5486400" cy="1532255"/>
                    </a:xfrm>
                    <a:prstGeom prst="rect">
                      <a:avLst/>
                    </a:prstGeom>
                  </pic:spPr>
                </pic:pic>
              </a:graphicData>
            </a:graphic>
          </wp:inline>
        </w:drawing>
      </w:r>
    </w:p>
    <w:p w14:paraId="5CA65C91" w14:textId="3A230676" w:rsidR="002C7687" w:rsidRDefault="002C7687" w:rsidP="00A203BE">
      <w:pPr>
        <w:pStyle w:val="Heading4"/>
      </w:pPr>
      <w:r w:rsidRPr="002C7687">
        <w:t xml:space="preserve">Add </w:t>
      </w:r>
      <w:r>
        <w:t>gender</w:t>
      </w:r>
      <w:r w:rsidRPr="002C7687">
        <w:t xml:space="preserve"> column to </w:t>
      </w:r>
      <w:r>
        <w:t>customer table</w:t>
      </w:r>
    </w:p>
    <w:p w14:paraId="6CBBA95E" w14:textId="5D2A8A4C" w:rsidR="006A217C" w:rsidRPr="006A217C" w:rsidRDefault="006A217C" w:rsidP="006A217C">
      <w:r w:rsidRPr="006A217C">
        <w:rPr>
          <w:noProof/>
        </w:rPr>
        <w:drawing>
          <wp:inline distT="0" distB="0" distL="0" distR="0" wp14:anchorId="440879E6" wp14:editId="143942CD">
            <wp:extent cx="4991797" cy="1381318"/>
            <wp:effectExtent l="0" t="0" r="0" b="952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31"/>
                    <a:stretch>
                      <a:fillRect/>
                    </a:stretch>
                  </pic:blipFill>
                  <pic:spPr>
                    <a:xfrm>
                      <a:off x="0" y="0"/>
                      <a:ext cx="4991797" cy="1381318"/>
                    </a:xfrm>
                    <a:prstGeom prst="rect">
                      <a:avLst/>
                    </a:prstGeom>
                  </pic:spPr>
                </pic:pic>
              </a:graphicData>
            </a:graphic>
          </wp:inline>
        </w:drawing>
      </w:r>
    </w:p>
    <w:p w14:paraId="13284C90" w14:textId="73C46891" w:rsidR="002C7687" w:rsidRDefault="002C7687" w:rsidP="00A203BE">
      <w:pPr>
        <w:pStyle w:val="Heading4"/>
      </w:pPr>
      <w:r w:rsidRPr="002C7687">
        <w:lastRenderedPageBreak/>
        <w:t xml:space="preserve">Add </w:t>
      </w:r>
      <w:r>
        <w:t>tenure</w:t>
      </w:r>
      <w:r w:rsidRPr="002C7687">
        <w:t xml:space="preserve"> column to </w:t>
      </w:r>
      <w:r>
        <w:t>customer table</w:t>
      </w:r>
    </w:p>
    <w:p w14:paraId="50EC886C" w14:textId="7CF2BD4C" w:rsidR="006A217C" w:rsidRPr="006A217C" w:rsidRDefault="006A217C" w:rsidP="006A217C">
      <w:r w:rsidRPr="006A217C">
        <w:rPr>
          <w:noProof/>
        </w:rPr>
        <w:drawing>
          <wp:inline distT="0" distB="0" distL="0" distR="0" wp14:anchorId="0754FCA2" wp14:editId="626C753E">
            <wp:extent cx="3705742" cy="1276528"/>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2"/>
                    <a:stretch>
                      <a:fillRect/>
                    </a:stretch>
                  </pic:blipFill>
                  <pic:spPr>
                    <a:xfrm>
                      <a:off x="0" y="0"/>
                      <a:ext cx="3705742" cy="1276528"/>
                    </a:xfrm>
                    <a:prstGeom prst="rect">
                      <a:avLst/>
                    </a:prstGeom>
                  </pic:spPr>
                </pic:pic>
              </a:graphicData>
            </a:graphic>
          </wp:inline>
        </w:drawing>
      </w:r>
    </w:p>
    <w:p w14:paraId="496BE6C4" w14:textId="75DAB3AC" w:rsidR="002C7687" w:rsidRDefault="002C7687" w:rsidP="00A203BE">
      <w:pPr>
        <w:pStyle w:val="Heading4"/>
      </w:pPr>
      <w:r w:rsidRPr="002C7687">
        <w:t xml:space="preserve">Add </w:t>
      </w:r>
      <w:r>
        <w:t>monthly_charge</w:t>
      </w:r>
      <w:r w:rsidRPr="002C7687">
        <w:t xml:space="preserve"> column to </w:t>
      </w:r>
      <w:r>
        <w:t>customer table</w:t>
      </w:r>
    </w:p>
    <w:p w14:paraId="622BB9C1" w14:textId="6DDC86CF" w:rsidR="006A217C" w:rsidRPr="006A217C" w:rsidRDefault="006A217C" w:rsidP="006A217C">
      <w:r w:rsidRPr="006A217C">
        <w:rPr>
          <w:noProof/>
        </w:rPr>
        <w:drawing>
          <wp:inline distT="0" distB="0" distL="0" distR="0" wp14:anchorId="402CB31A" wp14:editId="0DDFC8AF">
            <wp:extent cx="4429743" cy="1438476"/>
            <wp:effectExtent l="0" t="0" r="0" b="9525"/>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3"/>
                    <a:stretch>
                      <a:fillRect/>
                    </a:stretch>
                  </pic:blipFill>
                  <pic:spPr>
                    <a:xfrm>
                      <a:off x="0" y="0"/>
                      <a:ext cx="4429743" cy="1438476"/>
                    </a:xfrm>
                    <a:prstGeom prst="rect">
                      <a:avLst/>
                    </a:prstGeom>
                  </pic:spPr>
                </pic:pic>
              </a:graphicData>
            </a:graphic>
          </wp:inline>
        </w:drawing>
      </w:r>
    </w:p>
    <w:p w14:paraId="5A634945" w14:textId="5D22AC0D" w:rsidR="002C7687" w:rsidRDefault="002C7687" w:rsidP="00A203BE">
      <w:pPr>
        <w:pStyle w:val="Heading4"/>
      </w:pPr>
      <w:r w:rsidRPr="002C7687">
        <w:t xml:space="preserve">Add </w:t>
      </w:r>
      <w:r>
        <w:t>bandwidth_gp_year</w:t>
      </w:r>
      <w:r w:rsidRPr="002C7687">
        <w:t xml:space="preserve"> column to </w:t>
      </w:r>
      <w:r>
        <w:t>customer table</w:t>
      </w:r>
    </w:p>
    <w:p w14:paraId="162F5DB2" w14:textId="3099810E" w:rsidR="006A217C" w:rsidRPr="006A217C" w:rsidRDefault="006A217C" w:rsidP="006A217C">
      <w:r w:rsidRPr="006A217C">
        <w:rPr>
          <w:noProof/>
        </w:rPr>
        <w:drawing>
          <wp:inline distT="0" distB="0" distL="0" distR="0" wp14:anchorId="0BF8C9A2" wp14:editId="0177BF32">
            <wp:extent cx="5486400" cy="1520825"/>
            <wp:effectExtent l="0" t="0" r="0" b="317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34"/>
                    <a:stretch>
                      <a:fillRect/>
                    </a:stretch>
                  </pic:blipFill>
                  <pic:spPr>
                    <a:xfrm>
                      <a:off x="0" y="0"/>
                      <a:ext cx="5486400" cy="1520825"/>
                    </a:xfrm>
                    <a:prstGeom prst="rect">
                      <a:avLst/>
                    </a:prstGeom>
                  </pic:spPr>
                </pic:pic>
              </a:graphicData>
            </a:graphic>
          </wp:inline>
        </w:drawing>
      </w:r>
    </w:p>
    <w:p w14:paraId="4027C379" w14:textId="69EE96BC" w:rsidR="002C7687" w:rsidRDefault="002C7687" w:rsidP="00A203BE">
      <w:pPr>
        <w:pStyle w:val="Heading4"/>
      </w:pPr>
      <w:r w:rsidRPr="002C7687">
        <w:t xml:space="preserve">Add </w:t>
      </w:r>
      <w:r w:rsidR="009C5125">
        <w:t>outage_seconds_week</w:t>
      </w:r>
      <w:r w:rsidRPr="002C7687">
        <w:t xml:space="preserve"> column to </w:t>
      </w:r>
      <w:r>
        <w:t>customer table</w:t>
      </w:r>
    </w:p>
    <w:p w14:paraId="0119A5A2" w14:textId="2104073A" w:rsidR="006A217C" w:rsidRPr="006A217C" w:rsidRDefault="006A217C" w:rsidP="006A217C">
      <w:r w:rsidRPr="006A217C">
        <w:rPr>
          <w:noProof/>
        </w:rPr>
        <w:drawing>
          <wp:inline distT="0" distB="0" distL="0" distR="0" wp14:anchorId="3295F431" wp14:editId="32925CE0">
            <wp:extent cx="5486400" cy="1458595"/>
            <wp:effectExtent l="0" t="0" r="0" b="825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stretch>
                      <a:fillRect/>
                    </a:stretch>
                  </pic:blipFill>
                  <pic:spPr>
                    <a:xfrm>
                      <a:off x="0" y="0"/>
                      <a:ext cx="5486400" cy="1458595"/>
                    </a:xfrm>
                    <a:prstGeom prst="rect">
                      <a:avLst/>
                    </a:prstGeom>
                  </pic:spPr>
                </pic:pic>
              </a:graphicData>
            </a:graphic>
          </wp:inline>
        </w:drawing>
      </w:r>
    </w:p>
    <w:p w14:paraId="5C9D5B7F" w14:textId="3401BDD0" w:rsidR="009C5125" w:rsidRDefault="009C5125" w:rsidP="00A203BE">
      <w:pPr>
        <w:pStyle w:val="Heading4"/>
      </w:pPr>
      <w:r w:rsidRPr="002C7687">
        <w:lastRenderedPageBreak/>
        <w:t xml:space="preserve">Add </w:t>
      </w:r>
      <w:r>
        <w:t>email</w:t>
      </w:r>
      <w:r w:rsidRPr="002C7687">
        <w:t xml:space="preserve"> column to </w:t>
      </w:r>
      <w:r>
        <w:t>customer table</w:t>
      </w:r>
    </w:p>
    <w:p w14:paraId="41DBB67E" w14:textId="165A4D5F" w:rsidR="006A217C" w:rsidRPr="006A217C" w:rsidRDefault="006A217C" w:rsidP="006A217C">
      <w:r w:rsidRPr="006A217C">
        <w:rPr>
          <w:noProof/>
        </w:rPr>
        <w:drawing>
          <wp:inline distT="0" distB="0" distL="0" distR="0" wp14:anchorId="2156E851" wp14:editId="1E1B24C0">
            <wp:extent cx="3381847" cy="1486107"/>
            <wp:effectExtent l="0" t="0" r="952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6"/>
                    <a:stretch>
                      <a:fillRect/>
                    </a:stretch>
                  </pic:blipFill>
                  <pic:spPr>
                    <a:xfrm>
                      <a:off x="0" y="0"/>
                      <a:ext cx="3381847" cy="1486107"/>
                    </a:xfrm>
                    <a:prstGeom prst="rect">
                      <a:avLst/>
                    </a:prstGeom>
                  </pic:spPr>
                </pic:pic>
              </a:graphicData>
            </a:graphic>
          </wp:inline>
        </w:drawing>
      </w:r>
    </w:p>
    <w:p w14:paraId="141A9EC0" w14:textId="125D8B81" w:rsidR="009C5125" w:rsidRDefault="009C5125" w:rsidP="00A203BE">
      <w:pPr>
        <w:pStyle w:val="Heading4"/>
      </w:pPr>
      <w:r w:rsidRPr="002C7687">
        <w:t xml:space="preserve">Add </w:t>
      </w:r>
      <w:r>
        <w:t>contacts</w:t>
      </w:r>
      <w:r w:rsidRPr="002C7687">
        <w:t xml:space="preserve"> column to </w:t>
      </w:r>
      <w:r>
        <w:t>customer table</w:t>
      </w:r>
    </w:p>
    <w:p w14:paraId="29BD9EB8" w14:textId="58DAE08D" w:rsidR="006A217C" w:rsidRPr="006A217C" w:rsidRDefault="006A217C" w:rsidP="006A217C">
      <w:r w:rsidRPr="006A217C">
        <w:rPr>
          <w:noProof/>
        </w:rPr>
        <w:drawing>
          <wp:inline distT="0" distB="0" distL="0" distR="0" wp14:anchorId="5FE57210" wp14:editId="0055BEC9">
            <wp:extent cx="4001058" cy="1600423"/>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37"/>
                    <a:stretch>
                      <a:fillRect/>
                    </a:stretch>
                  </pic:blipFill>
                  <pic:spPr>
                    <a:xfrm>
                      <a:off x="0" y="0"/>
                      <a:ext cx="4001058" cy="1600423"/>
                    </a:xfrm>
                    <a:prstGeom prst="rect">
                      <a:avLst/>
                    </a:prstGeom>
                  </pic:spPr>
                </pic:pic>
              </a:graphicData>
            </a:graphic>
          </wp:inline>
        </w:drawing>
      </w:r>
    </w:p>
    <w:p w14:paraId="56ECAD04" w14:textId="127685E6" w:rsidR="009C5125" w:rsidRDefault="009C5125" w:rsidP="00A203BE">
      <w:pPr>
        <w:pStyle w:val="Heading4"/>
      </w:pPr>
      <w:r w:rsidRPr="002C7687">
        <w:t xml:space="preserve">Add </w:t>
      </w:r>
      <w:r>
        <w:t>yearly_equip_failure</w:t>
      </w:r>
      <w:r w:rsidRPr="002C7687">
        <w:t xml:space="preserve"> column to </w:t>
      </w:r>
      <w:r>
        <w:t>customer table</w:t>
      </w:r>
    </w:p>
    <w:p w14:paraId="67FB7163" w14:textId="2625E70F" w:rsidR="00AE3B8F" w:rsidRPr="00AE3B8F" w:rsidRDefault="00AE3B8F" w:rsidP="00AE3B8F">
      <w:r w:rsidRPr="00AE3B8F">
        <w:rPr>
          <w:noProof/>
        </w:rPr>
        <w:drawing>
          <wp:inline distT="0" distB="0" distL="0" distR="0" wp14:anchorId="171DEE0A" wp14:editId="7241A2F6">
            <wp:extent cx="5201376" cy="1409897"/>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8"/>
                    <a:stretch>
                      <a:fillRect/>
                    </a:stretch>
                  </pic:blipFill>
                  <pic:spPr>
                    <a:xfrm>
                      <a:off x="0" y="0"/>
                      <a:ext cx="5201376" cy="1409897"/>
                    </a:xfrm>
                    <a:prstGeom prst="rect">
                      <a:avLst/>
                    </a:prstGeom>
                  </pic:spPr>
                </pic:pic>
              </a:graphicData>
            </a:graphic>
          </wp:inline>
        </w:drawing>
      </w:r>
    </w:p>
    <w:p w14:paraId="1C11695E" w14:textId="5B15B372" w:rsidR="009C5125" w:rsidRDefault="009C5125" w:rsidP="00A203BE">
      <w:pPr>
        <w:pStyle w:val="Heading4"/>
      </w:pPr>
      <w:r w:rsidRPr="002C7687">
        <w:t xml:space="preserve">Add </w:t>
      </w:r>
      <w:r>
        <w:t>techie</w:t>
      </w:r>
      <w:r w:rsidRPr="002C7687">
        <w:t xml:space="preserve"> column to </w:t>
      </w:r>
      <w:r>
        <w:t>customer table</w:t>
      </w:r>
    </w:p>
    <w:p w14:paraId="6A9214D2" w14:textId="3D56876F" w:rsidR="00AE3B8F" w:rsidRPr="00AE3B8F" w:rsidRDefault="00AE3B8F" w:rsidP="00AE3B8F">
      <w:r w:rsidRPr="00AE3B8F">
        <w:rPr>
          <w:noProof/>
        </w:rPr>
        <w:drawing>
          <wp:inline distT="0" distB="0" distL="0" distR="0" wp14:anchorId="3B967388" wp14:editId="15DB09D1">
            <wp:extent cx="5306165" cy="1400370"/>
            <wp:effectExtent l="0" t="0" r="8890" b="952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9"/>
                    <a:stretch>
                      <a:fillRect/>
                    </a:stretch>
                  </pic:blipFill>
                  <pic:spPr>
                    <a:xfrm>
                      <a:off x="0" y="0"/>
                      <a:ext cx="5306165" cy="1400370"/>
                    </a:xfrm>
                    <a:prstGeom prst="rect">
                      <a:avLst/>
                    </a:prstGeom>
                  </pic:spPr>
                </pic:pic>
              </a:graphicData>
            </a:graphic>
          </wp:inline>
        </w:drawing>
      </w:r>
    </w:p>
    <w:p w14:paraId="63BBCB8C" w14:textId="783E234F" w:rsidR="00AE3B8F" w:rsidRDefault="009C5125" w:rsidP="00A203BE">
      <w:pPr>
        <w:pStyle w:val="Heading4"/>
      </w:pPr>
      <w:r w:rsidRPr="002C7687">
        <w:t xml:space="preserve">Add </w:t>
      </w:r>
      <w:r>
        <w:t>port_modem</w:t>
      </w:r>
      <w:r w:rsidRPr="002C7687">
        <w:t xml:space="preserve"> column to </w:t>
      </w:r>
      <w:r>
        <w:t>customer table</w:t>
      </w:r>
    </w:p>
    <w:p w14:paraId="02DD7567" w14:textId="77777777" w:rsidR="00AE3B8F" w:rsidRDefault="00AE3B8F">
      <w:pPr>
        <w:rPr>
          <w:rFonts w:asciiTheme="majorHAnsi" w:eastAsiaTheme="majorEastAsia" w:hAnsiTheme="majorHAnsi" w:cstheme="majorBidi"/>
          <w:color w:val="004F5B" w:themeColor="accent1" w:themeShade="7F"/>
          <w:sz w:val="24"/>
          <w:szCs w:val="24"/>
        </w:rPr>
      </w:pPr>
      <w:r>
        <w:br w:type="page"/>
      </w:r>
    </w:p>
    <w:p w14:paraId="193A9A4C" w14:textId="0A94907D" w:rsidR="009C5125" w:rsidRDefault="00AE3B8F" w:rsidP="006A217C">
      <w:pPr>
        <w:pStyle w:val="Heading3"/>
      </w:pPr>
      <w:r w:rsidRPr="00AE3B8F">
        <w:rPr>
          <w:noProof/>
        </w:rPr>
        <w:lastRenderedPageBreak/>
        <w:drawing>
          <wp:inline distT="0" distB="0" distL="0" distR="0" wp14:anchorId="0077AF15" wp14:editId="0A84576E">
            <wp:extent cx="4401164" cy="1152686"/>
            <wp:effectExtent l="0" t="0" r="0" b="952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0"/>
                    <a:stretch>
                      <a:fillRect/>
                    </a:stretch>
                  </pic:blipFill>
                  <pic:spPr>
                    <a:xfrm>
                      <a:off x="0" y="0"/>
                      <a:ext cx="4401164" cy="1152686"/>
                    </a:xfrm>
                    <a:prstGeom prst="rect">
                      <a:avLst/>
                    </a:prstGeom>
                  </pic:spPr>
                </pic:pic>
              </a:graphicData>
            </a:graphic>
          </wp:inline>
        </w:drawing>
      </w:r>
    </w:p>
    <w:p w14:paraId="2368B7DF" w14:textId="121ABD2E" w:rsidR="009C5125" w:rsidRDefault="009C5125" w:rsidP="00A203BE">
      <w:pPr>
        <w:pStyle w:val="Heading4"/>
      </w:pPr>
      <w:r w:rsidRPr="002C7687">
        <w:t xml:space="preserve">Add </w:t>
      </w:r>
      <w:r>
        <w:t>tablet</w:t>
      </w:r>
      <w:r w:rsidRPr="002C7687">
        <w:t xml:space="preserve"> column to </w:t>
      </w:r>
      <w:r>
        <w:t>customer table</w:t>
      </w:r>
    </w:p>
    <w:p w14:paraId="26D83EC1" w14:textId="499E4E07" w:rsidR="00AE3B8F" w:rsidRPr="00AE3B8F" w:rsidRDefault="00AE3B8F" w:rsidP="00AE3B8F">
      <w:r w:rsidRPr="00AE3B8F">
        <w:rPr>
          <w:noProof/>
        </w:rPr>
        <w:drawing>
          <wp:inline distT="0" distB="0" distL="0" distR="0" wp14:anchorId="592438C9" wp14:editId="5DA3537B">
            <wp:extent cx="4877481" cy="1619476"/>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1"/>
                    <a:stretch>
                      <a:fillRect/>
                    </a:stretch>
                  </pic:blipFill>
                  <pic:spPr>
                    <a:xfrm>
                      <a:off x="0" y="0"/>
                      <a:ext cx="4877481" cy="1619476"/>
                    </a:xfrm>
                    <a:prstGeom prst="rect">
                      <a:avLst/>
                    </a:prstGeom>
                  </pic:spPr>
                </pic:pic>
              </a:graphicData>
            </a:graphic>
          </wp:inline>
        </w:drawing>
      </w:r>
    </w:p>
    <w:p w14:paraId="5D37ABB3" w14:textId="5DC67511" w:rsidR="009C5125" w:rsidRDefault="009C5125" w:rsidP="00A203BE">
      <w:pPr>
        <w:pStyle w:val="Heading4"/>
      </w:pPr>
      <w:r w:rsidRPr="002C7687">
        <w:t xml:space="preserve">Add </w:t>
      </w:r>
      <w:r>
        <w:t>job_id</w:t>
      </w:r>
      <w:r w:rsidRPr="002C7687">
        <w:t xml:space="preserve"> column to </w:t>
      </w:r>
      <w:r>
        <w:t>customer table</w:t>
      </w:r>
    </w:p>
    <w:p w14:paraId="2185EFC9" w14:textId="6D057449" w:rsidR="00AE3B8F" w:rsidRPr="00AE3B8F" w:rsidRDefault="00AE3B8F" w:rsidP="00AE3B8F">
      <w:r w:rsidRPr="00AE3B8F">
        <w:rPr>
          <w:noProof/>
        </w:rPr>
        <w:drawing>
          <wp:inline distT="0" distB="0" distL="0" distR="0" wp14:anchorId="054AF542" wp14:editId="27AF8546">
            <wp:extent cx="4753638" cy="1505160"/>
            <wp:effectExtent l="0" t="0" r="889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42"/>
                    <a:stretch>
                      <a:fillRect/>
                    </a:stretch>
                  </pic:blipFill>
                  <pic:spPr>
                    <a:xfrm>
                      <a:off x="0" y="0"/>
                      <a:ext cx="4753638" cy="1505160"/>
                    </a:xfrm>
                    <a:prstGeom prst="rect">
                      <a:avLst/>
                    </a:prstGeom>
                  </pic:spPr>
                </pic:pic>
              </a:graphicData>
            </a:graphic>
          </wp:inline>
        </w:drawing>
      </w:r>
    </w:p>
    <w:p w14:paraId="4FCCC698" w14:textId="13988CEC" w:rsidR="009C5125" w:rsidRDefault="009C5125" w:rsidP="00A203BE">
      <w:pPr>
        <w:pStyle w:val="Heading4"/>
      </w:pPr>
      <w:r w:rsidRPr="002C7687">
        <w:t xml:space="preserve">Add </w:t>
      </w:r>
      <w:r>
        <w:t>payment_id</w:t>
      </w:r>
      <w:r w:rsidRPr="002C7687">
        <w:t xml:space="preserve"> column to </w:t>
      </w:r>
      <w:r>
        <w:t>customer table</w:t>
      </w:r>
    </w:p>
    <w:p w14:paraId="5E62FFF1" w14:textId="0EE5ECD9" w:rsidR="00AE3B8F" w:rsidRPr="00AE3B8F" w:rsidRDefault="00AE3B8F" w:rsidP="00AE3B8F">
      <w:r w:rsidRPr="00AE3B8F">
        <w:rPr>
          <w:noProof/>
        </w:rPr>
        <w:drawing>
          <wp:inline distT="0" distB="0" distL="0" distR="0" wp14:anchorId="25BBE6E6" wp14:editId="3495C385">
            <wp:extent cx="3810532" cy="1114581"/>
            <wp:effectExtent l="0" t="0" r="0" b="9525"/>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43"/>
                    <a:stretch>
                      <a:fillRect/>
                    </a:stretch>
                  </pic:blipFill>
                  <pic:spPr>
                    <a:xfrm>
                      <a:off x="0" y="0"/>
                      <a:ext cx="3810532" cy="1114581"/>
                    </a:xfrm>
                    <a:prstGeom prst="rect">
                      <a:avLst/>
                    </a:prstGeom>
                  </pic:spPr>
                </pic:pic>
              </a:graphicData>
            </a:graphic>
          </wp:inline>
        </w:drawing>
      </w:r>
    </w:p>
    <w:p w14:paraId="4AF437E4" w14:textId="707AA778" w:rsidR="009C5125" w:rsidRDefault="009C5125" w:rsidP="00A203BE">
      <w:pPr>
        <w:pStyle w:val="Heading4"/>
      </w:pPr>
      <w:r w:rsidRPr="002C7687">
        <w:lastRenderedPageBreak/>
        <w:t xml:space="preserve">Add </w:t>
      </w:r>
      <w:r>
        <w:t>contract_id</w:t>
      </w:r>
      <w:r w:rsidRPr="002C7687">
        <w:t xml:space="preserve"> column to </w:t>
      </w:r>
      <w:r>
        <w:t>customer table</w:t>
      </w:r>
    </w:p>
    <w:p w14:paraId="2C77A4D9" w14:textId="59B7004B" w:rsidR="00AE3B8F" w:rsidRPr="00AE3B8F" w:rsidRDefault="00AE3B8F" w:rsidP="00AE3B8F">
      <w:r w:rsidRPr="00AE3B8F">
        <w:rPr>
          <w:noProof/>
        </w:rPr>
        <w:drawing>
          <wp:inline distT="0" distB="0" distL="0" distR="0" wp14:anchorId="5C9320E6" wp14:editId="136207BA">
            <wp:extent cx="3848637" cy="1124107"/>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4"/>
                    <a:stretch>
                      <a:fillRect/>
                    </a:stretch>
                  </pic:blipFill>
                  <pic:spPr>
                    <a:xfrm>
                      <a:off x="0" y="0"/>
                      <a:ext cx="3848637" cy="1124107"/>
                    </a:xfrm>
                    <a:prstGeom prst="rect">
                      <a:avLst/>
                    </a:prstGeom>
                  </pic:spPr>
                </pic:pic>
              </a:graphicData>
            </a:graphic>
          </wp:inline>
        </w:drawing>
      </w:r>
    </w:p>
    <w:p w14:paraId="021A1F1A" w14:textId="32CF1AD3" w:rsidR="009C5125" w:rsidRDefault="009C5125" w:rsidP="00A203BE">
      <w:pPr>
        <w:pStyle w:val="Heading4"/>
      </w:pPr>
      <w:r w:rsidRPr="002C7687">
        <w:t xml:space="preserve">Add </w:t>
      </w:r>
      <w:r>
        <w:t>location_id</w:t>
      </w:r>
      <w:r w:rsidRPr="002C7687">
        <w:t xml:space="preserve"> column to </w:t>
      </w:r>
      <w:r>
        <w:t>customer table</w:t>
      </w:r>
    </w:p>
    <w:p w14:paraId="4E44E997" w14:textId="723830A9" w:rsidR="00AE3B8F" w:rsidRPr="00AE3B8F" w:rsidRDefault="00AE3B8F" w:rsidP="00AE3B8F">
      <w:r w:rsidRPr="00AE3B8F">
        <w:rPr>
          <w:noProof/>
        </w:rPr>
        <w:drawing>
          <wp:inline distT="0" distB="0" distL="0" distR="0" wp14:anchorId="70AFC817" wp14:editId="229C0E92">
            <wp:extent cx="3905795" cy="1352739"/>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5"/>
                    <a:stretch>
                      <a:fillRect/>
                    </a:stretch>
                  </pic:blipFill>
                  <pic:spPr>
                    <a:xfrm>
                      <a:off x="0" y="0"/>
                      <a:ext cx="3905795" cy="1352739"/>
                    </a:xfrm>
                    <a:prstGeom prst="rect">
                      <a:avLst/>
                    </a:prstGeom>
                  </pic:spPr>
                </pic:pic>
              </a:graphicData>
            </a:graphic>
          </wp:inline>
        </w:drawing>
      </w:r>
    </w:p>
    <w:p w14:paraId="408C7F3E" w14:textId="77777777" w:rsidR="009C5125" w:rsidRPr="009C5125" w:rsidRDefault="009C5125" w:rsidP="006A217C">
      <w:pPr>
        <w:pStyle w:val="Heading3"/>
      </w:pPr>
    </w:p>
    <w:p w14:paraId="4B893257" w14:textId="57F584CB" w:rsidR="009C5125" w:rsidRDefault="009C5125" w:rsidP="00A203BE">
      <w:pPr>
        <w:pStyle w:val="Heading3"/>
      </w:pPr>
      <w:r>
        <w:t xml:space="preserve">Create </w:t>
      </w:r>
      <w:r w:rsidR="006A217C">
        <w:t>Contraints for the customer table</w:t>
      </w:r>
    </w:p>
    <w:p w14:paraId="0F3765FA" w14:textId="57E7C663" w:rsidR="009C5125" w:rsidRDefault="009C5125" w:rsidP="00A203BE">
      <w:pPr>
        <w:pStyle w:val="Heading4"/>
      </w:pPr>
      <w:r>
        <w:t xml:space="preserve">Create Foreign Key Constraint between the customer and </w:t>
      </w:r>
      <w:r w:rsidR="006A217C">
        <w:t>c</w:t>
      </w:r>
      <w:r>
        <w:t>ontract tables</w:t>
      </w:r>
    </w:p>
    <w:p w14:paraId="71B2AB83" w14:textId="28884861" w:rsidR="00AE3B8F" w:rsidRPr="00AE3B8F" w:rsidRDefault="00AE3B8F" w:rsidP="00AE3B8F">
      <w:r w:rsidRPr="00AE3B8F">
        <w:rPr>
          <w:noProof/>
        </w:rPr>
        <w:drawing>
          <wp:inline distT="0" distB="0" distL="0" distR="0" wp14:anchorId="0F4D84F0" wp14:editId="2BF19A8B">
            <wp:extent cx="5020376" cy="1867161"/>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5020376" cy="1867161"/>
                    </a:xfrm>
                    <a:prstGeom prst="rect">
                      <a:avLst/>
                    </a:prstGeom>
                  </pic:spPr>
                </pic:pic>
              </a:graphicData>
            </a:graphic>
          </wp:inline>
        </w:drawing>
      </w:r>
    </w:p>
    <w:p w14:paraId="025E6BBD" w14:textId="6EC2988A" w:rsidR="009C5125" w:rsidRDefault="009C5125" w:rsidP="00A203BE">
      <w:pPr>
        <w:pStyle w:val="Heading4"/>
      </w:pPr>
      <w:r>
        <w:lastRenderedPageBreak/>
        <w:t xml:space="preserve">Create Foreign Key Constraint between the customer and </w:t>
      </w:r>
      <w:r w:rsidR="006A217C">
        <w:t>j</w:t>
      </w:r>
      <w:r>
        <w:t>ob tables</w:t>
      </w:r>
    </w:p>
    <w:p w14:paraId="3A62E25D" w14:textId="134DFE96" w:rsidR="00AE3B8F" w:rsidRPr="00AE3B8F" w:rsidRDefault="00AE3B8F" w:rsidP="00AE3B8F">
      <w:r w:rsidRPr="00AE3B8F">
        <w:rPr>
          <w:noProof/>
        </w:rPr>
        <w:drawing>
          <wp:inline distT="0" distB="0" distL="0" distR="0" wp14:anchorId="322C7CE3" wp14:editId="6FBFD360">
            <wp:extent cx="5010849" cy="2362530"/>
            <wp:effectExtent l="0" t="0" r="0" b="0"/>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47"/>
                    <a:stretch>
                      <a:fillRect/>
                    </a:stretch>
                  </pic:blipFill>
                  <pic:spPr>
                    <a:xfrm>
                      <a:off x="0" y="0"/>
                      <a:ext cx="5010849" cy="2362530"/>
                    </a:xfrm>
                    <a:prstGeom prst="rect">
                      <a:avLst/>
                    </a:prstGeom>
                  </pic:spPr>
                </pic:pic>
              </a:graphicData>
            </a:graphic>
          </wp:inline>
        </w:drawing>
      </w:r>
    </w:p>
    <w:p w14:paraId="38C77B7F" w14:textId="2D1CEB95" w:rsidR="009C5125" w:rsidRDefault="009C5125" w:rsidP="00A203BE">
      <w:pPr>
        <w:pStyle w:val="Heading4"/>
      </w:pPr>
      <w:r>
        <w:t>Create Foreign Key Constraint between the customer and location tables</w:t>
      </w:r>
    </w:p>
    <w:p w14:paraId="49868793" w14:textId="62B20AF3" w:rsidR="00AE3B8F" w:rsidRPr="00AE3B8F" w:rsidRDefault="00AE3B8F" w:rsidP="00AE3B8F">
      <w:r w:rsidRPr="00AE3B8F">
        <w:rPr>
          <w:noProof/>
        </w:rPr>
        <w:drawing>
          <wp:inline distT="0" distB="0" distL="0" distR="0" wp14:anchorId="635AE79D" wp14:editId="77711291">
            <wp:extent cx="5486400" cy="193040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48"/>
                    <a:stretch>
                      <a:fillRect/>
                    </a:stretch>
                  </pic:blipFill>
                  <pic:spPr>
                    <a:xfrm>
                      <a:off x="0" y="0"/>
                      <a:ext cx="5486400" cy="1930400"/>
                    </a:xfrm>
                    <a:prstGeom prst="rect">
                      <a:avLst/>
                    </a:prstGeom>
                  </pic:spPr>
                </pic:pic>
              </a:graphicData>
            </a:graphic>
          </wp:inline>
        </w:drawing>
      </w:r>
    </w:p>
    <w:p w14:paraId="52F1B624" w14:textId="47E240E8" w:rsidR="009C5125" w:rsidRDefault="009C5125" w:rsidP="00A203BE">
      <w:pPr>
        <w:pStyle w:val="Heading4"/>
      </w:pPr>
      <w:r>
        <w:t>Create Foreign Key Constraint between the customer and payment tables</w:t>
      </w:r>
    </w:p>
    <w:p w14:paraId="4DE0E46A" w14:textId="79666FE5" w:rsidR="00AE3B8F" w:rsidRPr="00AE3B8F" w:rsidRDefault="00AE3B8F" w:rsidP="00AE3B8F">
      <w:r w:rsidRPr="00AE3B8F">
        <w:rPr>
          <w:noProof/>
        </w:rPr>
        <w:drawing>
          <wp:inline distT="0" distB="0" distL="0" distR="0" wp14:anchorId="69DFAD3C" wp14:editId="539DBDE6">
            <wp:extent cx="5486400" cy="1365885"/>
            <wp:effectExtent l="0" t="0" r="0" b="5715"/>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pic:nvPicPr>
                  <pic:blipFill>
                    <a:blip r:embed="rId49"/>
                    <a:stretch>
                      <a:fillRect/>
                    </a:stretch>
                  </pic:blipFill>
                  <pic:spPr>
                    <a:xfrm>
                      <a:off x="0" y="0"/>
                      <a:ext cx="5486400" cy="1365885"/>
                    </a:xfrm>
                    <a:prstGeom prst="rect">
                      <a:avLst/>
                    </a:prstGeom>
                  </pic:spPr>
                </pic:pic>
              </a:graphicData>
            </a:graphic>
          </wp:inline>
        </w:drawing>
      </w:r>
    </w:p>
    <w:p w14:paraId="780E52F2" w14:textId="658B00D6" w:rsidR="009C5125" w:rsidRDefault="009C5125" w:rsidP="00A203BE">
      <w:pPr>
        <w:pStyle w:val="Heading4"/>
      </w:pPr>
      <w:r>
        <w:lastRenderedPageBreak/>
        <w:t xml:space="preserve">Create </w:t>
      </w:r>
      <w:r w:rsidR="006A217C">
        <w:t>P</w:t>
      </w:r>
      <w:r>
        <w:t>rimar</w:t>
      </w:r>
      <w:r w:rsidR="006A217C">
        <w:t>y</w:t>
      </w:r>
      <w:r>
        <w:t xml:space="preserve"> Key Constraint for the customer table</w:t>
      </w:r>
    </w:p>
    <w:p w14:paraId="20ABFB3E" w14:textId="66C0640B" w:rsidR="00AE3B8F" w:rsidRDefault="00AE3B8F" w:rsidP="00AE3B8F">
      <w:r w:rsidRPr="00AE3B8F">
        <w:rPr>
          <w:noProof/>
        </w:rPr>
        <w:drawing>
          <wp:inline distT="0" distB="0" distL="0" distR="0" wp14:anchorId="5806D3F4" wp14:editId="18FE16E1">
            <wp:extent cx="4191585" cy="1390844"/>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0"/>
                    <a:stretch>
                      <a:fillRect/>
                    </a:stretch>
                  </pic:blipFill>
                  <pic:spPr>
                    <a:xfrm>
                      <a:off x="0" y="0"/>
                      <a:ext cx="4191585" cy="1390844"/>
                    </a:xfrm>
                    <a:prstGeom prst="rect">
                      <a:avLst/>
                    </a:prstGeom>
                  </pic:spPr>
                </pic:pic>
              </a:graphicData>
            </a:graphic>
          </wp:inline>
        </w:drawing>
      </w:r>
    </w:p>
    <w:p w14:paraId="7DCADD93" w14:textId="1CA0F4C8" w:rsidR="00AE3B8F" w:rsidRDefault="00AE3B8F" w:rsidP="00A203BE">
      <w:pPr>
        <w:pStyle w:val="Heading2"/>
      </w:pPr>
      <w:r>
        <w:t>Job Table</w:t>
      </w:r>
    </w:p>
    <w:p w14:paraId="65DB505B" w14:textId="4D17943B" w:rsidR="00AE3B8F" w:rsidRDefault="00AE3B8F" w:rsidP="00A203BE">
      <w:pPr>
        <w:pStyle w:val="Heading3"/>
      </w:pPr>
      <w:r>
        <w:t>Create job table</w:t>
      </w:r>
    </w:p>
    <w:p w14:paraId="1C9E8070" w14:textId="2242EB90" w:rsidR="00C15554" w:rsidRPr="00C15554" w:rsidRDefault="00C15554" w:rsidP="00C15554">
      <w:r w:rsidRPr="00C15554">
        <w:rPr>
          <w:noProof/>
        </w:rPr>
        <w:drawing>
          <wp:inline distT="0" distB="0" distL="0" distR="0" wp14:anchorId="7C53BF36" wp14:editId="33DB7AE5">
            <wp:extent cx="3467584" cy="2324424"/>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1"/>
                    <a:stretch>
                      <a:fillRect/>
                    </a:stretch>
                  </pic:blipFill>
                  <pic:spPr>
                    <a:xfrm>
                      <a:off x="0" y="0"/>
                      <a:ext cx="3467584" cy="2324424"/>
                    </a:xfrm>
                    <a:prstGeom prst="rect">
                      <a:avLst/>
                    </a:prstGeom>
                  </pic:spPr>
                </pic:pic>
              </a:graphicData>
            </a:graphic>
          </wp:inline>
        </w:drawing>
      </w:r>
    </w:p>
    <w:p w14:paraId="35526A48" w14:textId="06067BD6" w:rsidR="00AE3B8F" w:rsidRDefault="00AE3B8F" w:rsidP="00A203BE">
      <w:pPr>
        <w:pStyle w:val="Heading3"/>
      </w:pPr>
      <w:r>
        <w:t>Add Columns to Job Table</w:t>
      </w:r>
    </w:p>
    <w:p w14:paraId="41C96FA6" w14:textId="6C8CDCEF" w:rsidR="00C15554" w:rsidRDefault="00C8522B" w:rsidP="00A203BE">
      <w:pPr>
        <w:pStyle w:val="Heading4"/>
      </w:pPr>
      <w:r>
        <w:t>Add job_id to the Jobs Table</w:t>
      </w:r>
    </w:p>
    <w:p w14:paraId="5F369CF3" w14:textId="0DEDBEDB" w:rsidR="00C8522B" w:rsidRDefault="00C8522B" w:rsidP="00C8522B">
      <w:r w:rsidRPr="00C8522B">
        <w:rPr>
          <w:noProof/>
        </w:rPr>
        <w:drawing>
          <wp:inline distT="0" distB="0" distL="0" distR="0" wp14:anchorId="016BFF06" wp14:editId="27233D27">
            <wp:extent cx="3200847" cy="1276528"/>
            <wp:effectExtent l="0" t="0" r="0" b="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52"/>
                    <a:stretch>
                      <a:fillRect/>
                    </a:stretch>
                  </pic:blipFill>
                  <pic:spPr>
                    <a:xfrm>
                      <a:off x="0" y="0"/>
                      <a:ext cx="3200847" cy="1276528"/>
                    </a:xfrm>
                    <a:prstGeom prst="rect">
                      <a:avLst/>
                    </a:prstGeom>
                  </pic:spPr>
                </pic:pic>
              </a:graphicData>
            </a:graphic>
          </wp:inline>
        </w:drawing>
      </w:r>
    </w:p>
    <w:p w14:paraId="74BF8A82" w14:textId="032936D5" w:rsidR="00C8522B" w:rsidRDefault="00C8522B" w:rsidP="00A203BE">
      <w:pPr>
        <w:pStyle w:val="Heading4"/>
      </w:pPr>
      <w:r>
        <w:t>Add job_title column to the jobs table</w:t>
      </w:r>
    </w:p>
    <w:p w14:paraId="38C7084A" w14:textId="4912FF59" w:rsidR="00C8522B" w:rsidRPr="00C8522B" w:rsidRDefault="00C8522B" w:rsidP="00C8522B">
      <w:r w:rsidRPr="00C8522B">
        <w:rPr>
          <w:noProof/>
        </w:rPr>
        <w:drawing>
          <wp:inline distT="0" distB="0" distL="0" distR="0" wp14:anchorId="78DAE201" wp14:editId="001D370E">
            <wp:extent cx="4201111" cy="1047896"/>
            <wp:effectExtent l="0" t="0" r="9525" b="0"/>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pic:nvPicPr>
                  <pic:blipFill>
                    <a:blip r:embed="rId53"/>
                    <a:stretch>
                      <a:fillRect/>
                    </a:stretch>
                  </pic:blipFill>
                  <pic:spPr>
                    <a:xfrm>
                      <a:off x="0" y="0"/>
                      <a:ext cx="4201111" cy="1047896"/>
                    </a:xfrm>
                    <a:prstGeom prst="rect">
                      <a:avLst/>
                    </a:prstGeom>
                  </pic:spPr>
                </pic:pic>
              </a:graphicData>
            </a:graphic>
          </wp:inline>
        </w:drawing>
      </w:r>
    </w:p>
    <w:p w14:paraId="533E4052" w14:textId="7BD5BCC5" w:rsidR="00AE3B8F" w:rsidRDefault="00AE3B8F" w:rsidP="00A203BE">
      <w:pPr>
        <w:pStyle w:val="Heading3"/>
      </w:pPr>
      <w:r>
        <w:lastRenderedPageBreak/>
        <w:t xml:space="preserve">Add Constraints </w:t>
      </w:r>
      <w:r w:rsidRPr="00A203BE">
        <w:t>to</w:t>
      </w:r>
      <w:r>
        <w:t xml:space="preserve"> Job Table</w:t>
      </w:r>
    </w:p>
    <w:p w14:paraId="51B7C39C" w14:textId="4A7E0157" w:rsidR="00C8522B" w:rsidRPr="00C8522B" w:rsidRDefault="00C8522B" w:rsidP="00C8522B">
      <w:pPr>
        <w:pStyle w:val="Heading3"/>
      </w:pPr>
      <w:r w:rsidRPr="00A203BE">
        <w:rPr>
          <w:rStyle w:val="Heading4Char"/>
        </w:rPr>
        <w:t>A</w:t>
      </w:r>
      <w:r>
        <w:t>dd Primary Key Constraint to the jobs table</w:t>
      </w:r>
    </w:p>
    <w:p w14:paraId="16F86970" w14:textId="6D120277" w:rsidR="009C5125" w:rsidRDefault="00C8522B" w:rsidP="006A217C">
      <w:pPr>
        <w:pStyle w:val="Heading3"/>
      </w:pPr>
      <w:r w:rsidRPr="00C8522B">
        <w:rPr>
          <w:noProof/>
        </w:rPr>
        <w:drawing>
          <wp:inline distT="0" distB="0" distL="0" distR="0" wp14:anchorId="0D48349F" wp14:editId="261775E1">
            <wp:extent cx="3877216" cy="1152686"/>
            <wp:effectExtent l="0" t="0" r="0" b="9525"/>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4"/>
                    <a:stretch>
                      <a:fillRect/>
                    </a:stretch>
                  </pic:blipFill>
                  <pic:spPr>
                    <a:xfrm>
                      <a:off x="0" y="0"/>
                      <a:ext cx="3877216" cy="1152686"/>
                    </a:xfrm>
                    <a:prstGeom prst="rect">
                      <a:avLst/>
                    </a:prstGeom>
                  </pic:spPr>
                </pic:pic>
              </a:graphicData>
            </a:graphic>
          </wp:inline>
        </w:drawing>
      </w:r>
    </w:p>
    <w:p w14:paraId="66F5853E" w14:textId="740578A8" w:rsidR="00C8522B" w:rsidRDefault="00C8522B" w:rsidP="00C8522B"/>
    <w:p w14:paraId="10F2BCC5" w14:textId="58132A61" w:rsidR="00C8522B" w:rsidRDefault="00C8522B" w:rsidP="00A203BE">
      <w:pPr>
        <w:pStyle w:val="Heading2"/>
      </w:pPr>
      <w:r>
        <w:t>Location Table</w:t>
      </w:r>
    </w:p>
    <w:p w14:paraId="724DADC4" w14:textId="11D93959" w:rsidR="00C8522B" w:rsidRDefault="00C8522B" w:rsidP="00A203BE">
      <w:pPr>
        <w:pStyle w:val="Heading3"/>
      </w:pPr>
      <w:r>
        <w:t>Create the location table</w:t>
      </w:r>
    </w:p>
    <w:p w14:paraId="5579B5AA" w14:textId="334BE946" w:rsidR="00C8522B" w:rsidRPr="00C8522B" w:rsidRDefault="00C8522B" w:rsidP="00C8522B">
      <w:r w:rsidRPr="00C8522B">
        <w:rPr>
          <w:noProof/>
        </w:rPr>
        <w:drawing>
          <wp:inline distT="0" distB="0" distL="0" distR="0" wp14:anchorId="0240F5C1" wp14:editId="11209FFE">
            <wp:extent cx="3667637" cy="3038899"/>
            <wp:effectExtent l="0" t="0" r="9525" b="9525"/>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5"/>
                    <a:stretch>
                      <a:fillRect/>
                    </a:stretch>
                  </pic:blipFill>
                  <pic:spPr>
                    <a:xfrm>
                      <a:off x="0" y="0"/>
                      <a:ext cx="3667637" cy="3038899"/>
                    </a:xfrm>
                    <a:prstGeom prst="rect">
                      <a:avLst/>
                    </a:prstGeom>
                  </pic:spPr>
                </pic:pic>
              </a:graphicData>
            </a:graphic>
          </wp:inline>
        </w:drawing>
      </w:r>
    </w:p>
    <w:p w14:paraId="2787F39C" w14:textId="2BA69391" w:rsidR="00C8522B" w:rsidRDefault="00C8522B" w:rsidP="00A203BE">
      <w:pPr>
        <w:pStyle w:val="Heading3"/>
      </w:pPr>
      <w:r>
        <w:t>Add columns to the location table</w:t>
      </w:r>
    </w:p>
    <w:p w14:paraId="3077E650" w14:textId="0B9A9475" w:rsidR="00C8522B" w:rsidRDefault="00C8522B" w:rsidP="00A203BE">
      <w:pPr>
        <w:pStyle w:val="Heading4"/>
      </w:pPr>
      <w:r>
        <w:t>Add location_id to the location table</w:t>
      </w:r>
    </w:p>
    <w:p w14:paraId="443E10C3" w14:textId="733BF0C5" w:rsidR="00C8522B" w:rsidRPr="00C8522B" w:rsidRDefault="00C8522B" w:rsidP="00C8522B">
      <w:r w:rsidRPr="00C8522B">
        <w:rPr>
          <w:noProof/>
        </w:rPr>
        <w:drawing>
          <wp:inline distT="0" distB="0" distL="0" distR="0" wp14:anchorId="5D909BFE" wp14:editId="0FBD44CE">
            <wp:extent cx="4039164" cy="1343212"/>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pic:nvPicPr>
                  <pic:blipFill>
                    <a:blip r:embed="rId56"/>
                    <a:stretch>
                      <a:fillRect/>
                    </a:stretch>
                  </pic:blipFill>
                  <pic:spPr>
                    <a:xfrm>
                      <a:off x="0" y="0"/>
                      <a:ext cx="4039164" cy="1343212"/>
                    </a:xfrm>
                    <a:prstGeom prst="rect">
                      <a:avLst/>
                    </a:prstGeom>
                  </pic:spPr>
                </pic:pic>
              </a:graphicData>
            </a:graphic>
          </wp:inline>
        </w:drawing>
      </w:r>
    </w:p>
    <w:p w14:paraId="5A32E125" w14:textId="6B054B08" w:rsidR="00C8522B" w:rsidRDefault="00C8522B" w:rsidP="00A203BE">
      <w:pPr>
        <w:pStyle w:val="Heading4"/>
      </w:pPr>
      <w:r>
        <w:lastRenderedPageBreak/>
        <w:t>Add zip to the location table</w:t>
      </w:r>
    </w:p>
    <w:p w14:paraId="451C5496" w14:textId="4108343A" w:rsidR="00C8522B" w:rsidRPr="00C8522B" w:rsidRDefault="00C8522B" w:rsidP="00C8522B">
      <w:r w:rsidRPr="00C8522B">
        <w:rPr>
          <w:noProof/>
        </w:rPr>
        <w:drawing>
          <wp:inline distT="0" distB="0" distL="0" distR="0" wp14:anchorId="72C86AC9" wp14:editId="0DB5996F">
            <wp:extent cx="3410426" cy="1000265"/>
            <wp:effectExtent l="0" t="0" r="0" b="952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57"/>
                    <a:stretch>
                      <a:fillRect/>
                    </a:stretch>
                  </pic:blipFill>
                  <pic:spPr>
                    <a:xfrm>
                      <a:off x="0" y="0"/>
                      <a:ext cx="3410426" cy="1000265"/>
                    </a:xfrm>
                    <a:prstGeom prst="rect">
                      <a:avLst/>
                    </a:prstGeom>
                  </pic:spPr>
                </pic:pic>
              </a:graphicData>
            </a:graphic>
          </wp:inline>
        </w:drawing>
      </w:r>
    </w:p>
    <w:p w14:paraId="296B6BFC" w14:textId="0ACBE6E8" w:rsidR="00C8522B" w:rsidRDefault="00C8522B" w:rsidP="00A203BE">
      <w:pPr>
        <w:pStyle w:val="Heading4"/>
      </w:pPr>
      <w:r>
        <w:t>Add city to the location table</w:t>
      </w:r>
    </w:p>
    <w:p w14:paraId="4B6612DE" w14:textId="14032A0E" w:rsidR="00C8522B" w:rsidRPr="00C8522B" w:rsidRDefault="00C8522B" w:rsidP="00C8522B">
      <w:r w:rsidRPr="00C8522B">
        <w:rPr>
          <w:noProof/>
        </w:rPr>
        <w:drawing>
          <wp:inline distT="0" distB="0" distL="0" distR="0" wp14:anchorId="58711B99" wp14:editId="063CA57C">
            <wp:extent cx="3896269" cy="1133633"/>
            <wp:effectExtent l="0" t="0" r="9525" b="952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58"/>
                    <a:stretch>
                      <a:fillRect/>
                    </a:stretch>
                  </pic:blipFill>
                  <pic:spPr>
                    <a:xfrm>
                      <a:off x="0" y="0"/>
                      <a:ext cx="3896269" cy="1133633"/>
                    </a:xfrm>
                    <a:prstGeom prst="rect">
                      <a:avLst/>
                    </a:prstGeom>
                  </pic:spPr>
                </pic:pic>
              </a:graphicData>
            </a:graphic>
          </wp:inline>
        </w:drawing>
      </w:r>
    </w:p>
    <w:p w14:paraId="6B9EBCA8" w14:textId="5FA544E9" w:rsidR="00C8522B" w:rsidRDefault="00C8522B" w:rsidP="00A203BE">
      <w:pPr>
        <w:pStyle w:val="Heading4"/>
      </w:pPr>
      <w:r>
        <w:t>Add state to the location table</w:t>
      </w:r>
    </w:p>
    <w:p w14:paraId="625187B1" w14:textId="40574634" w:rsidR="00C8522B" w:rsidRPr="00C8522B" w:rsidRDefault="00C8522B" w:rsidP="00C8522B">
      <w:r w:rsidRPr="00C8522B">
        <w:rPr>
          <w:noProof/>
        </w:rPr>
        <w:drawing>
          <wp:inline distT="0" distB="0" distL="0" distR="0" wp14:anchorId="6F2CFCD9" wp14:editId="2BED075F">
            <wp:extent cx="4610743" cy="1514686"/>
            <wp:effectExtent l="0" t="0" r="0" b="9525"/>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59"/>
                    <a:stretch>
                      <a:fillRect/>
                    </a:stretch>
                  </pic:blipFill>
                  <pic:spPr>
                    <a:xfrm>
                      <a:off x="0" y="0"/>
                      <a:ext cx="4610743" cy="1514686"/>
                    </a:xfrm>
                    <a:prstGeom prst="rect">
                      <a:avLst/>
                    </a:prstGeom>
                  </pic:spPr>
                </pic:pic>
              </a:graphicData>
            </a:graphic>
          </wp:inline>
        </w:drawing>
      </w:r>
    </w:p>
    <w:p w14:paraId="1DC93AD8" w14:textId="3F4088C6" w:rsidR="00C8522B" w:rsidRDefault="00C8522B" w:rsidP="00A203BE">
      <w:pPr>
        <w:pStyle w:val="Heading4"/>
      </w:pPr>
      <w:r>
        <w:t>Add county to the location table</w:t>
      </w:r>
    </w:p>
    <w:p w14:paraId="29CBF5CA" w14:textId="7B3A91AF" w:rsidR="00C8522B" w:rsidRPr="00C8522B" w:rsidRDefault="00C8522B" w:rsidP="00C8522B">
      <w:r w:rsidRPr="00C8522B">
        <w:rPr>
          <w:noProof/>
        </w:rPr>
        <w:drawing>
          <wp:inline distT="0" distB="0" distL="0" distR="0" wp14:anchorId="10F3DCBD" wp14:editId="7668035E">
            <wp:extent cx="4105848" cy="1371791"/>
            <wp:effectExtent l="0" t="0" r="9525"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60"/>
                    <a:stretch>
                      <a:fillRect/>
                    </a:stretch>
                  </pic:blipFill>
                  <pic:spPr>
                    <a:xfrm>
                      <a:off x="0" y="0"/>
                      <a:ext cx="4105848" cy="1371791"/>
                    </a:xfrm>
                    <a:prstGeom prst="rect">
                      <a:avLst/>
                    </a:prstGeom>
                  </pic:spPr>
                </pic:pic>
              </a:graphicData>
            </a:graphic>
          </wp:inline>
        </w:drawing>
      </w:r>
    </w:p>
    <w:p w14:paraId="01745A29" w14:textId="0F561CA5" w:rsidR="00C8522B" w:rsidRDefault="00C8522B" w:rsidP="00A203BE">
      <w:pPr>
        <w:pStyle w:val="Heading3"/>
      </w:pPr>
      <w:r>
        <w:lastRenderedPageBreak/>
        <w:t>Add constraints to the location table</w:t>
      </w:r>
    </w:p>
    <w:p w14:paraId="7595A434" w14:textId="10304C11" w:rsidR="00C8522B" w:rsidRPr="00C8522B" w:rsidRDefault="00C8522B" w:rsidP="00C8522B">
      <w:r w:rsidRPr="00C8522B">
        <w:rPr>
          <w:noProof/>
        </w:rPr>
        <w:drawing>
          <wp:inline distT="0" distB="0" distL="0" distR="0" wp14:anchorId="27E2E3F8" wp14:editId="465078FC">
            <wp:extent cx="4706007" cy="1114581"/>
            <wp:effectExtent l="0" t="0" r="0" b="9525"/>
            <wp:docPr id="54" name="Picture 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 email&#10;&#10;Description automatically generated"/>
                    <pic:cNvPicPr/>
                  </pic:nvPicPr>
                  <pic:blipFill>
                    <a:blip r:embed="rId61"/>
                    <a:stretch>
                      <a:fillRect/>
                    </a:stretch>
                  </pic:blipFill>
                  <pic:spPr>
                    <a:xfrm>
                      <a:off x="0" y="0"/>
                      <a:ext cx="4706007" cy="1114581"/>
                    </a:xfrm>
                    <a:prstGeom prst="rect">
                      <a:avLst/>
                    </a:prstGeom>
                  </pic:spPr>
                </pic:pic>
              </a:graphicData>
            </a:graphic>
          </wp:inline>
        </w:drawing>
      </w:r>
    </w:p>
    <w:p w14:paraId="290386F3" w14:textId="22E4A5F7" w:rsidR="00C8522B" w:rsidRDefault="00C8522B" w:rsidP="00A203BE">
      <w:pPr>
        <w:pStyle w:val="Heading2"/>
      </w:pPr>
      <w:r>
        <w:t>Payment Table</w:t>
      </w:r>
    </w:p>
    <w:p w14:paraId="38BFCA86" w14:textId="66DB7A03" w:rsidR="0062430B" w:rsidRDefault="00C8522B" w:rsidP="00A203BE">
      <w:pPr>
        <w:pStyle w:val="Heading3"/>
      </w:pPr>
      <w:r>
        <w:t>Create the payment table</w:t>
      </w:r>
    </w:p>
    <w:p w14:paraId="0CE4B21D" w14:textId="77777777" w:rsidR="0062430B" w:rsidRDefault="0062430B">
      <w:pPr>
        <w:rPr>
          <w:rFonts w:asciiTheme="majorHAnsi" w:eastAsiaTheme="majorEastAsia" w:hAnsiTheme="majorHAnsi" w:cstheme="majorBidi"/>
          <w:caps/>
          <w:color w:val="007789" w:themeColor="accent1" w:themeShade="BF"/>
          <w:sz w:val="24"/>
        </w:rPr>
      </w:pPr>
      <w:r>
        <w:br w:type="page"/>
      </w:r>
    </w:p>
    <w:p w14:paraId="7753D9E7" w14:textId="5F8F5459" w:rsidR="00C8522B" w:rsidRDefault="0062430B" w:rsidP="00C8522B">
      <w:pPr>
        <w:pStyle w:val="Heading2"/>
      </w:pPr>
      <w:r w:rsidRPr="0062430B">
        <w:rPr>
          <w:noProof/>
        </w:rPr>
        <w:lastRenderedPageBreak/>
        <w:drawing>
          <wp:inline distT="0" distB="0" distL="0" distR="0" wp14:anchorId="18A3B898" wp14:editId="5BED6606">
            <wp:extent cx="3820058" cy="2400635"/>
            <wp:effectExtent l="0" t="0" r="9525" b="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62"/>
                    <a:stretch>
                      <a:fillRect/>
                    </a:stretch>
                  </pic:blipFill>
                  <pic:spPr>
                    <a:xfrm>
                      <a:off x="0" y="0"/>
                      <a:ext cx="3820058" cy="2400635"/>
                    </a:xfrm>
                    <a:prstGeom prst="rect">
                      <a:avLst/>
                    </a:prstGeom>
                  </pic:spPr>
                </pic:pic>
              </a:graphicData>
            </a:graphic>
          </wp:inline>
        </w:drawing>
      </w:r>
    </w:p>
    <w:p w14:paraId="47C92AA7" w14:textId="3D6FE6F8" w:rsidR="00C8522B" w:rsidRDefault="00C8522B" w:rsidP="00A203BE">
      <w:pPr>
        <w:pStyle w:val="Heading3"/>
      </w:pPr>
      <w:r>
        <w:t>Add columns to the payment table</w:t>
      </w:r>
    </w:p>
    <w:p w14:paraId="08FC9C6D" w14:textId="0B7A6691" w:rsidR="0062430B" w:rsidRDefault="0062430B" w:rsidP="00A203BE">
      <w:pPr>
        <w:pStyle w:val="Heading4"/>
      </w:pPr>
      <w:r>
        <w:t>Add payment_id column to the payment table</w:t>
      </w:r>
    </w:p>
    <w:p w14:paraId="71BD7687" w14:textId="4519FF47" w:rsidR="0062430B" w:rsidRPr="0062430B" w:rsidRDefault="0062430B" w:rsidP="0062430B">
      <w:r w:rsidRPr="0062430B">
        <w:rPr>
          <w:noProof/>
        </w:rPr>
        <w:drawing>
          <wp:inline distT="0" distB="0" distL="0" distR="0" wp14:anchorId="11632E46" wp14:editId="24F2E0FD">
            <wp:extent cx="4267796" cy="1162212"/>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63"/>
                    <a:stretch>
                      <a:fillRect/>
                    </a:stretch>
                  </pic:blipFill>
                  <pic:spPr>
                    <a:xfrm>
                      <a:off x="0" y="0"/>
                      <a:ext cx="4267796" cy="1162212"/>
                    </a:xfrm>
                    <a:prstGeom prst="rect">
                      <a:avLst/>
                    </a:prstGeom>
                  </pic:spPr>
                </pic:pic>
              </a:graphicData>
            </a:graphic>
          </wp:inline>
        </w:drawing>
      </w:r>
    </w:p>
    <w:p w14:paraId="17EE9F42" w14:textId="14AE0E2C" w:rsidR="0062430B" w:rsidRDefault="0062430B" w:rsidP="00A203BE">
      <w:pPr>
        <w:pStyle w:val="Heading4"/>
      </w:pPr>
      <w:r>
        <w:t>Add payment_type column to the payment table</w:t>
      </w:r>
    </w:p>
    <w:p w14:paraId="746273AA" w14:textId="7200B48B" w:rsidR="0062430B" w:rsidRPr="0062430B" w:rsidRDefault="0062430B" w:rsidP="0062430B">
      <w:r w:rsidRPr="0062430B">
        <w:rPr>
          <w:noProof/>
        </w:rPr>
        <w:drawing>
          <wp:inline distT="0" distB="0" distL="0" distR="0" wp14:anchorId="201B2D76" wp14:editId="4DABDBB6">
            <wp:extent cx="4267796" cy="1162212"/>
            <wp:effectExtent l="0" t="0" r="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63"/>
                    <a:stretch>
                      <a:fillRect/>
                    </a:stretch>
                  </pic:blipFill>
                  <pic:spPr>
                    <a:xfrm>
                      <a:off x="0" y="0"/>
                      <a:ext cx="4267796" cy="1162212"/>
                    </a:xfrm>
                    <a:prstGeom prst="rect">
                      <a:avLst/>
                    </a:prstGeom>
                  </pic:spPr>
                </pic:pic>
              </a:graphicData>
            </a:graphic>
          </wp:inline>
        </w:drawing>
      </w:r>
    </w:p>
    <w:p w14:paraId="7FBF23BA" w14:textId="2047ECB6" w:rsidR="00C8522B" w:rsidRDefault="00C8522B" w:rsidP="00A203BE">
      <w:pPr>
        <w:pStyle w:val="Heading3"/>
      </w:pPr>
      <w:r>
        <w:t>Add constraints to the payment table</w:t>
      </w:r>
    </w:p>
    <w:p w14:paraId="0250B7FF" w14:textId="5518B8C5" w:rsidR="0062430B" w:rsidRDefault="0062430B" w:rsidP="00A203BE">
      <w:pPr>
        <w:pStyle w:val="Heading4"/>
      </w:pPr>
      <w:r>
        <w:t>Add primary key constraint to the payment table</w:t>
      </w:r>
    </w:p>
    <w:p w14:paraId="30754DBC" w14:textId="3BE61C06" w:rsidR="0062430B" w:rsidRPr="0062430B" w:rsidRDefault="0062430B" w:rsidP="0062430B">
      <w:r w:rsidRPr="0062430B">
        <w:rPr>
          <w:noProof/>
        </w:rPr>
        <w:drawing>
          <wp:inline distT="0" distB="0" distL="0" distR="0" wp14:anchorId="05CDDC96" wp14:editId="45942821">
            <wp:extent cx="4534533" cy="1257475"/>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64"/>
                    <a:stretch>
                      <a:fillRect/>
                    </a:stretch>
                  </pic:blipFill>
                  <pic:spPr>
                    <a:xfrm>
                      <a:off x="0" y="0"/>
                      <a:ext cx="4534533" cy="1257475"/>
                    </a:xfrm>
                    <a:prstGeom prst="rect">
                      <a:avLst/>
                    </a:prstGeom>
                  </pic:spPr>
                </pic:pic>
              </a:graphicData>
            </a:graphic>
          </wp:inline>
        </w:drawing>
      </w:r>
    </w:p>
    <w:p w14:paraId="2384CD5F" w14:textId="77777777" w:rsidR="009C5125" w:rsidRPr="009C5125" w:rsidRDefault="009C5125" w:rsidP="009C5125"/>
    <w:p w14:paraId="358D2202" w14:textId="2572057B" w:rsidR="009C5125" w:rsidRDefault="0062430B" w:rsidP="00A203BE">
      <w:pPr>
        <w:pStyle w:val="Heading2"/>
      </w:pPr>
      <w:r>
        <w:lastRenderedPageBreak/>
        <w:t>conversion_data Database</w:t>
      </w:r>
    </w:p>
    <w:p w14:paraId="224907C4" w14:textId="7B6CED8C" w:rsidR="0062430B" w:rsidRDefault="0062430B" w:rsidP="00A203BE">
      <w:pPr>
        <w:pStyle w:val="Heading3"/>
      </w:pPr>
      <w:r>
        <w:t>Create conversion_data database</w:t>
      </w:r>
    </w:p>
    <w:p w14:paraId="1CE1FB6A" w14:textId="35476598" w:rsidR="0062430B" w:rsidRDefault="0062430B" w:rsidP="00A203BE">
      <w:pPr>
        <w:pStyle w:val="Heading3"/>
      </w:pPr>
      <w:r>
        <w:t>Create facebook_campaign table</w:t>
      </w:r>
    </w:p>
    <w:p w14:paraId="0F1151FC" w14:textId="57CC2141" w:rsidR="0062430B" w:rsidRDefault="0062430B" w:rsidP="00A203BE">
      <w:pPr>
        <w:pStyle w:val="Heading3"/>
      </w:pPr>
      <w:r>
        <w:t>Add Columns to the facebook_campaign table</w:t>
      </w:r>
    </w:p>
    <w:p w14:paraId="4D24A948" w14:textId="75CCACEC" w:rsidR="0062430B" w:rsidRDefault="0062430B" w:rsidP="00A203BE">
      <w:pPr>
        <w:pStyle w:val="Heading4"/>
      </w:pPr>
      <w:r>
        <w:t>Add ad_id column to the facebook_campaign table</w:t>
      </w:r>
    </w:p>
    <w:p w14:paraId="4812D00C" w14:textId="396183F9" w:rsidR="00C41F33" w:rsidRPr="00C41F33" w:rsidRDefault="00C41F33" w:rsidP="00C41F33">
      <w:r w:rsidRPr="00C41F33">
        <w:rPr>
          <w:noProof/>
        </w:rPr>
        <w:drawing>
          <wp:inline distT="0" distB="0" distL="0" distR="0" wp14:anchorId="6D10B5E8" wp14:editId="351F65F1">
            <wp:extent cx="4143953" cy="885949"/>
            <wp:effectExtent l="0" t="0" r="0" b="9525"/>
            <wp:docPr id="60" name="Picture 6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10;&#10;Description automatically generated"/>
                    <pic:cNvPicPr/>
                  </pic:nvPicPr>
                  <pic:blipFill>
                    <a:blip r:embed="rId65"/>
                    <a:stretch>
                      <a:fillRect/>
                    </a:stretch>
                  </pic:blipFill>
                  <pic:spPr>
                    <a:xfrm>
                      <a:off x="0" y="0"/>
                      <a:ext cx="4143953" cy="885949"/>
                    </a:xfrm>
                    <a:prstGeom prst="rect">
                      <a:avLst/>
                    </a:prstGeom>
                  </pic:spPr>
                </pic:pic>
              </a:graphicData>
            </a:graphic>
          </wp:inline>
        </w:drawing>
      </w:r>
    </w:p>
    <w:p w14:paraId="6DED8096" w14:textId="10968E51" w:rsidR="0062430B" w:rsidRDefault="0062430B" w:rsidP="00A203BE">
      <w:pPr>
        <w:pStyle w:val="Heading4"/>
      </w:pPr>
      <w:r>
        <w:lastRenderedPageBreak/>
        <w:t>Add teleco_campaign_id column to the facebook_campaign table</w:t>
      </w:r>
    </w:p>
    <w:p w14:paraId="7ADE8301" w14:textId="4340B837" w:rsidR="00C41F33" w:rsidRPr="00C41F33" w:rsidRDefault="00C41F33" w:rsidP="00A203BE">
      <w:pPr>
        <w:pStyle w:val="Heading4"/>
      </w:pPr>
      <w:r w:rsidRPr="00C41F33">
        <w:rPr>
          <w:noProof/>
        </w:rPr>
        <w:drawing>
          <wp:inline distT="0" distB="0" distL="0" distR="0" wp14:anchorId="24E7F6A4" wp14:editId="019925BA">
            <wp:extent cx="5486400" cy="1448435"/>
            <wp:effectExtent l="0" t="0" r="0" b="0"/>
            <wp:docPr id="61" name="Picture 6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10;&#10;Description automatically generated"/>
                    <pic:cNvPicPr/>
                  </pic:nvPicPr>
                  <pic:blipFill>
                    <a:blip r:embed="rId66"/>
                    <a:stretch>
                      <a:fillRect/>
                    </a:stretch>
                  </pic:blipFill>
                  <pic:spPr>
                    <a:xfrm>
                      <a:off x="0" y="0"/>
                      <a:ext cx="5486400" cy="1448435"/>
                    </a:xfrm>
                    <a:prstGeom prst="rect">
                      <a:avLst/>
                    </a:prstGeom>
                  </pic:spPr>
                </pic:pic>
              </a:graphicData>
            </a:graphic>
          </wp:inline>
        </w:drawing>
      </w:r>
    </w:p>
    <w:p w14:paraId="2CF728C5" w14:textId="6B48FB0D" w:rsidR="0062430B" w:rsidRDefault="0062430B" w:rsidP="00A203BE">
      <w:pPr>
        <w:pStyle w:val="Heading4"/>
      </w:pPr>
      <w:r>
        <w:t>Add fb_campaign_id column to the facebook_campaign table</w:t>
      </w:r>
    </w:p>
    <w:p w14:paraId="69D4218D" w14:textId="7D7C502A" w:rsidR="00C41F33" w:rsidRPr="00C41F33" w:rsidRDefault="00C41F33" w:rsidP="00A203BE">
      <w:pPr>
        <w:pStyle w:val="Heading4"/>
      </w:pPr>
      <w:r w:rsidRPr="00C41F33">
        <w:rPr>
          <w:noProof/>
        </w:rPr>
        <w:drawing>
          <wp:inline distT="0" distB="0" distL="0" distR="0" wp14:anchorId="251C5B76" wp14:editId="4BED8F9D">
            <wp:extent cx="4696480" cy="1200318"/>
            <wp:effectExtent l="0" t="0" r="0" b="0"/>
            <wp:docPr id="62" name="Picture 6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10;&#10;Description automatically generated"/>
                    <pic:cNvPicPr/>
                  </pic:nvPicPr>
                  <pic:blipFill>
                    <a:blip r:embed="rId67"/>
                    <a:stretch>
                      <a:fillRect/>
                    </a:stretch>
                  </pic:blipFill>
                  <pic:spPr>
                    <a:xfrm>
                      <a:off x="0" y="0"/>
                      <a:ext cx="4696480" cy="1200318"/>
                    </a:xfrm>
                    <a:prstGeom prst="rect">
                      <a:avLst/>
                    </a:prstGeom>
                  </pic:spPr>
                </pic:pic>
              </a:graphicData>
            </a:graphic>
          </wp:inline>
        </w:drawing>
      </w:r>
    </w:p>
    <w:p w14:paraId="65CA1D86" w14:textId="73AB5A64" w:rsidR="0062430B" w:rsidRDefault="0062430B" w:rsidP="00A203BE">
      <w:pPr>
        <w:pStyle w:val="Heading4"/>
      </w:pPr>
      <w:r>
        <w:t>Add age_group column to the facebook_campaign table</w:t>
      </w:r>
    </w:p>
    <w:p w14:paraId="0FB79ECC" w14:textId="4656770B" w:rsidR="00C41F33" w:rsidRPr="00C41F33" w:rsidRDefault="00C41F33" w:rsidP="00A203BE">
      <w:pPr>
        <w:pStyle w:val="Heading4"/>
      </w:pPr>
      <w:r w:rsidRPr="00C41F33">
        <w:rPr>
          <w:noProof/>
        </w:rPr>
        <w:drawing>
          <wp:inline distT="0" distB="0" distL="0" distR="0" wp14:anchorId="7E21C1CD" wp14:editId="5881787C">
            <wp:extent cx="5486400" cy="1630045"/>
            <wp:effectExtent l="0" t="0" r="0" b="8255"/>
            <wp:docPr id="63" name="Picture 6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10;&#10;Description automatically generated"/>
                    <pic:cNvPicPr/>
                  </pic:nvPicPr>
                  <pic:blipFill>
                    <a:blip r:embed="rId68"/>
                    <a:stretch>
                      <a:fillRect/>
                    </a:stretch>
                  </pic:blipFill>
                  <pic:spPr>
                    <a:xfrm>
                      <a:off x="0" y="0"/>
                      <a:ext cx="5486400" cy="1630045"/>
                    </a:xfrm>
                    <a:prstGeom prst="rect">
                      <a:avLst/>
                    </a:prstGeom>
                  </pic:spPr>
                </pic:pic>
              </a:graphicData>
            </a:graphic>
          </wp:inline>
        </w:drawing>
      </w:r>
    </w:p>
    <w:p w14:paraId="6CF3DD08" w14:textId="79F81D83" w:rsidR="0062430B" w:rsidRDefault="0062430B" w:rsidP="00A203BE">
      <w:pPr>
        <w:pStyle w:val="Heading4"/>
      </w:pPr>
      <w:r>
        <w:t xml:space="preserve">Add </w:t>
      </w:r>
      <w:r w:rsidR="00C41F33">
        <w:t>gender</w:t>
      </w:r>
      <w:r>
        <w:t xml:space="preserve"> column to the facebook_campaign table</w:t>
      </w:r>
    </w:p>
    <w:p w14:paraId="3E911D15" w14:textId="4E9CB117" w:rsidR="00C41F33" w:rsidRPr="00C41F33" w:rsidRDefault="00C41F33" w:rsidP="00A203BE">
      <w:pPr>
        <w:pStyle w:val="Heading4"/>
      </w:pPr>
      <w:r w:rsidRPr="00C41F33">
        <w:rPr>
          <w:noProof/>
        </w:rPr>
        <w:drawing>
          <wp:inline distT="0" distB="0" distL="0" distR="0" wp14:anchorId="6C4296CB" wp14:editId="519FE8F9">
            <wp:extent cx="4725059" cy="1286054"/>
            <wp:effectExtent l="0" t="0" r="0" b="9525"/>
            <wp:docPr id="64" name="Picture 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10;&#10;Description automatically generated"/>
                    <pic:cNvPicPr/>
                  </pic:nvPicPr>
                  <pic:blipFill>
                    <a:blip r:embed="rId69"/>
                    <a:stretch>
                      <a:fillRect/>
                    </a:stretch>
                  </pic:blipFill>
                  <pic:spPr>
                    <a:xfrm>
                      <a:off x="0" y="0"/>
                      <a:ext cx="4725059" cy="1286054"/>
                    </a:xfrm>
                    <a:prstGeom prst="rect">
                      <a:avLst/>
                    </a:prstGeom>
                  </pic:spPr>
                </pic:pic>
              </a:graphicData>
            </a:graphic>
          </wp:inline>
        </w:drawing>
      </w:r>
    </w:p>
    <w:p w14:paraId="6F1699E2" w14:textId="7EB982C7" w:rsidR="00C41F33" w:rsidRDefault="00C41F33" w:rsidP="00A203BE">
      <w:pPr>
        <w:pStyle w:val="Heading4"/>
      </w:pPr>
      <w:r>
        <w:t>Add fb_interest_code column to the facebook_campaign table</w:t>
      </w:r>
    </w:p>
    <w:p w14:paraId="2DDB02D5" w14:textId="1FD515F7" w:rsidR="00C41F33" w:rsidRPr="00C41F33" w:rsidRDefault="00C41F33" w:rsidP="00A203BE">
      <w:pPr>
        <w:pStyle w:val="Heading4"/>
      </w:pPr>
      <w:r w:rsidRPr="00C41F33">
        <w:rPr>
          <w:noProof/>
        </w:rPr>
        <w:lastRenderedPageBreak/>
        <w:drawing>
          <wp:inline distT="0" distB="0" distL="0" distR="0" wp14:anchorId="4CB86CE3" wp14:editId="5A36173B">
            <wp:extent cx="5306165" cy="1571844"/>
            <wp:effectExtent l="0" t="0" r="8890" b="9525"/>
            <wp:docPr id="65" name="Picture 6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10;&#10;Description automatically generated"/>
                    <pic:cNvPicPr/>
                  </pic:nvPicPr>
                  <pic:blipFill>
                    <a:blip r:embed="rId70"/>
                    <a:stretch>
                      <a:fillRect/>
                    </a:stretch>
                  </pic:blipFill>
                  <pic:spPr>
                    <a:xfrm>
                      <a:off x="0" y="0"/>
                      <a:ext cx="5306165" cy="1571844"/>
                    </a:xfrm>
                    <a:prstGeom prst="rect">
                      <a:avLst/>
                    </a:prstGeom>
                  </pic:spPr>
                </pic:pic>
              </a:graphicData>
            </a:graphic>
          </wp:inline>
        </w:drawing>
      </w:r>
    </w:p>
    <w:p w14:paraId="5D462B39" w14:textId="6826194F" w:rsidR="00C41F33" w:rsidRDefault="00C41F33" w:rsidP="00A203BE">
      <w:pPr>
        <w:pStyle w:val="Heading4"/>
      </w:pPr>
      <w:r>
        <w:t>Add total_impressions column to the facebook_campaign table</w:t>
      </w:r>
    </w:p>
    <w:p w14:paraId="18A5D49A" w14:textId="50E2DD94" w:rsidR="00C41F33" w:rsidRPr="00C41F33" w:rsidRDefault="00C41F33" w:rsidP="00A203BE">
      <w:pPr>
        <w:pStyle w:val="Heading4"/>
      </w:pPr>
      <w:r w:rsidRPr="00C41F33">
        <w:rPr>
          <w:noProof/>
        </w:rPr>
        <w:drawing>
          <wp:inline distT="0" distB="0" distL="0" distR="0" wp14:anchorId="2A5B5015" wp14:editId="0C1BFCE4">
            <wp:extent cx="4753638" cy="1105054"/>
            <wp:effectExtent l="0" t="0" r="8890" b="0"/>
            <wp:docPr id="66" name="Picture 6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10;&#10;Description automatically generated"/>
                    <pic:cNvPicPr/>
                  </pic:nvPicPr>
                  <pic:blipFill>
                    <a:blip r:embed="rId71"/>
                    <a:stretch>
                      <a:fillRect/>
                    </a:stretch>
                  </pic:blipFill>
                  <pic:spPr>
                    <a:xfrm>
                      <a:off x="0" y="0"/>
                      <a:ext cx="4753638" cy="1105054"/>
                    </a:xfrm>
                    <a:prstGeom prst="rect">
                      <a:avLst/>
                    </a:prstGeom>
                  </pic:spPr>
                </pic:pic>
              </a:graphicData>
            </a:graphic>
          </wp:inline>
        </w:drawing>
      </w:r>
    </w:p>
    <w:p w14:paraId="4C624B5F" w14:textId="28C16057" w:rsidR="00C41F33" w:rsidRDefault="00C41F33" w:rsidP="00A203BE">
      <w:pPr>
        <w:pStyle w:val="Heading4"/>
      </w:pPr>
      <w:r>
        <w:t>Add total_clicks column to the facebook_campaign table</w:t>
      </w:r>
    </w:p>
    <w:p w14:paraId="1D99B536" w14:textId="74565187" w:rsidR="00C41F33" w:rsidRPr="00C41F33" w:rsidRDefault="00C41F33" w:rsidP="00A203BE">
      <w:pPr>
        <w:pStyle w:val="Heading4"/>
      </w:pPr>
      <w:r w:rsidRPr="00C41F33">
        <w:rPr>
          <w:noProof/>
        </w:rPr>
        <w:drawing>
          <wp:inline distT="0" distB="0" distL="0" distR="0" wp14:anchorId="2E82B104" wp14:editId="66CDA9D0">
            <wp:extent cx="5182323" cy="1419423"/>
            <wp:effectExtent l="0" t="0" r="0" b="9525"/>
            <wp:docPr id="67" name="Picture 6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text&#10;&#10;Description automatically generated"/>
                    <pic:cNvPicPr/>
                  </pic:nvPicPr>
                  <pic:blipFill>
                    <a:blip r:embed="rId72"/>
                    <a:stretch>
                      <a:fillRect/>
                    </a:stretch>
                  </pic:blipFill>
                  <pic:spPr>
                    <a:xfrm>
                      <a:off x="0" y="0"/>
                      <a:ext cx="5182323" cy="1419423"/>
                    </a:xfrm>
                    <a:prstGeom prst="rect">
                      <a:avLst/>
                    </a:prstGeom>
                  </pic:spPr>
                </pic:pic>
              </a:graphicData>
            </a:graphic>
          </wp:inline>
        </w:drawing>
      </w:r>
    </w:p>
    <w:p w14:paraId="01F2F498" w14:textId="7AF875B6" w:rsidR="00C41F33" w:rsidRDefault="00C41F33" w:rsidP="00A203BE">
      <w:pPr>
        <w:pStyle w:val="Heading4"/>
      </w:pPr>
      <w:r>
        <w:t>Add total_spent column to the facebook_campaign table</w:t>
      </w:r>
    </w:p>
    <w:p w14:paraId="28C8CF90" w14:textId="7F9819D2" w:rsidR="00C41F33" w:rsidRPr="00C41F33" w:rsidRDefault="00C41F33" w:rsidP="00A203BE">
      <w:pPr>
        <w:pStyle w:val="Heading4"/>
      </w:pPr>
      <w:r w:rsidRPr="00C41F33">
        <w:rPr>
          <w:noProof/>
        </w:rPr>
        <w:drawing>
          <wp:inline distT="0" distB="0" distL="0" distR="0" wp14:anchorId="09239C55" wp14:editId="363112EA">
            <wp:extent cx="4610743" cy="1286054"/>
            <wp:effectExtent l="0" t="0" r="0" b="9525"/>
            <wp:docPr id="68" name="Picture 6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10;&#10;Description automatically generated"/>
                    <pic:cNvPicPr/>
                  </pic:nvPicPr>
                  <pic:blipFill>
                    <a:blip r:embed="rId73"/>
                    <a:stretch>
                      <a:fillRect/>
                    </a:stretch>
                  </pic:blipFill>
                  <pic:spPr>
                    <a:xfrm>
                      <a:off x="0" y="0"/>
                      <a:ext cx="4610743" cy="1286054"/>
                    </a:xfrm>
                    <a:prstGeom prst="rect">
                      <a:avLst/>
                    </a:prstGeom>
                  </pic:spPr>
                </pic:pic>
              </a:graphicData>
            </a:graphic>
          </wp:inline>
        </w:drawing>
      </w:r>
    </w:p>
    <w:p w14:paraId="365DC58F" w14:textId="13AF7107" w:rsidR="00C41F33" w:rsidRDefault="00C41F33" w:rsidP="00A203BE">
      <w:pPr>
        <w:pStyle w:val="Heading4"/>
      </w:pPr>
      <w:r>
        <w:t>Add total_conversions column to the facebook_campaign table</w:t>
      </w:r>
    </w:p>
    <w:p w14:paraId="4C8FE119" w14:textId="2C217787" w:rsidR="00C41F33" w:rsidRPr="00C41F33" w:rsidRDefault="00C41F33" w:rsidP="00A203BE">
      <w:pPr>
        <w:pStyle w:val="Heading4"/>
      </w:pPr>
      <w:r w:rsidRPr="00C41F33">
        <w:rPr>
          <w:noProof/>
        </w:rPr>
        <w:drawing>
          <wp:inline distT="0" distB="0" distL="0" distR="0" wp14:anchorId="1AF34E89" wp14:editId="2C0D6691">
            <wp:extent cx="5486400" cy="1294765"/>
            <wp:effectExtent l="0" t="0" r="0" b="635"/>
            <wp:docPr id="69" name="Picture 6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Graphical user interface, text, application&#10;&#10;Description automatically generated"/>
                    <pic:cNvPicPr/>
                  </pic:nvPicPr>
                  <pic:blipFill>
                    <a:blip r:embed="rId74"/>
                    <a:stretch>
                      <a:fillRect/>
                    </a:stretch>
                  </pic:blipFill>
                  <pic:spPr>
                    <a:xfrm>
                      <a:off x="0" y="0"/>
                      <a:ext cx="5486400" cy="1294765"/>
                    </a:xfrm>
                    <a:prstGeom prst="rect">
                      <a:avLst/>
                    </a:prstGeom>
                  </pic:spPr>
                </pic:pic>
              </a:graphicData>
            </a:graphic>
          </wp:inline>
        </w:drawing>
      </w:r>
    </w:p>
    <w:p w14:paraId="07530ED6" w14:textId="1924A537" w:rsidR="00C41F33" w:rsidRDefault="00C41F33" w:rsidP="00A203BE">
      <w:pPr>
        <w:pStyle w:val="Heading4"/>
      </w:pPr>
      <w:r>
        <w:t>Add total_approved_conversions column to the facebook_campaign table</w:t>
      </w:r>
    </w:p>
    <w:p w14:paraId="2DE2EEF8" w14:textId="0314D03F" w:rsidR="00C41F33" w:rsidRPr="00C41F33" w:rsidRDefault="00C41F33" w:rsidP="00C41F33">
      <w:r w:rsidRPr="00C41F33">
        <w:rPr>
          <w:noProof/>
        </w:rPr>
        <w:lastRenderedPageBreak/>
        <w:drawing>
          <wp:inline distT="0" distB="0" distL="0" distR="0" wp14:anchorId="5085C333" wp14:editId="7A058931">
            <wp:extent cx="5486400" cy="1225550"/>
            <wp:effectExtent l="0" t="0" r="0" b="0"/>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pic:nvPicPr>
                  <pic:blipFill>
                    <a:blip r:embed="rId75"/>
                    <a:stretch>
                      <a:fillRect/>
                    </a:stretch>
                  </pic:blipFill>
                  <pic:spPr>
                    <a:xfrm>
                      <a:off x="0" y="0"/>
                      <a:ext cx="5486400" cy="1225550"/>
                    </a:xfrm>
                    <a:prstGeom prst="rect">
                      <a:avLst/>
                    </a:prstGeom>
                  </pic:spPr>
                </pic:pic>
              </a:graphicData>
            </a:graphic>
          </wp:inline>
        </w:drawing>
      </w:r>
    </w:p>
    <w:p w14:paraId="6727AF90" w14:textId="203ABD93" w:rsidR="00C41F33" w:rsidRDefault="00C41F33" w:rsidP="00A203BE">
      <w:pPr>
        <w:pStyle w:val="Heading3"/>
      </w:pPr>
      <w:r>
        <w:t>Add contraints to the facebook_campaign table</w:t>
      </w:r>
    </w:p>
    <w:p w14:paraId="08876814" w14:textId="07B741A1" w:rsidR="00C41F33" w:rsidRDefault="00C41F33" w:rsidP="00A203BE">
      <w:pPr>
        <w:pStyle w:val="Heading4"/>
      </w:pPr>
      <w:r>
        <w:t>Add Primary Key Constraint to the facebook_campaign table</w:t>
      </w:r>
    </w:p>
    <w:p w14:paraId="1C5D6ABF" w14:textId="3EA3426C" w:rsidR="00C41F33" w:rsidRPr="00C41F33" w:rsidRDefault="00C41F33" w:rsidP="00C41F33">
      <w:r w:rsidRPr="00C41F33">
        <w:rPr>
          <w:noProof/>
        </w:rPr>
        <w:drawing>
          <wp:inline distT="0" distB="0" distL="0" distR="0" wp14:anchorId="1837F43E" wp14:editId="02C4E327">
            <wp:extent cx="5486400" cy="1355725"/>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76"/>
                    <a:stretch>
                      <a:fillRect/>
                    </a:stretch>
                  </pic:blipFill>
                  <pic:spPr>
                    <a:xfrm>
                      <a:off x="0" y="0"/>
                      <a:ext cx="5486400" cy="1355725"/>
                    </a:xfrm>
                    <a:prstGeom prst="rect">
                      <a:avLst/>
                    </a:prstGeom>
                  </pic:spPr>
                </pic:pic>
              </a:graphicData>
            </a:graphic>
          </wp:inline>
        </w:drawing>
      </w:r>
    </w:p>
    <w:p w14:paraId="04E6AAFF" w14:textId="77777777" w:rsidR="00C41F33" w:rsidRPr="00C41F33" w:rsidRDefault="00C41F33" w:rsidP="00C41F33"/>
    <w:p w14:paraId="1872CDEF" w14:textId="77777777" w:rsidR="00C41F33" w:rsidRPr="0062430B" w:rsidRDefault="00C41F33" w:rsidP="00C41F33"/>
    <w:p w14:paraId="7ACD7065" w14:textId="77777777" w:rsidR="00C41F33" w:rsidRPr="0062430B" w:rsidRDefault="00C41F33" w:rsidP="00C41F33"/>
    <w:p w14:paraId="5C5D4A29" w14:textId="77777777" w:rsidR="00C41F33" w:rsidRPr="0062430B" w:rsidRDefault="00C41F33" w:rsidP="00C41F33"/>
    <w:p w14:paraId="21E79595" w14:textId="77777777" w:rsidR="00C41F33" w:rsidRPr="0062430B" w:rsidRDefault="00C41F33" w:rsidP="00C41F33"/>
    <w:p w14:paraId="4AB001E9" w14:textId="77777777" w:rsidR="00C41F33" w:rsidRPr="0062430B" w:rsidRDefault="00C41F33" w:rsidP="00C41F33"/>
    <w:p w14:paraId="69334623" w14:textId="77777777" w:rsidR="00C41F33" w:rsidRPr="0062430B" w:rsidRDefault="00C41F33" w:rsidP="0062430B"/>
    <w:p w14:paraId="0214A468" w14:textId="77777777" w:rsidR="0062430B" w:rsidRPr="0062430B" w:rsidRDefault="0062430B" w:rsidP="0062430B"/>
    <w:p w14:paraId="604C2F94" w14:textId="77777777" w:rsidR="0062430B" w:rsidRPr="0062430B" w:rsidRDefault="0062430B" w:rsidP="0062430B"/>
    <w:p w14:paraId="2A12C408" w14:textId="77777777" w:rsidR="0062430B" w:rsidRPr="0062430B" w:rsidRDefault="0062430B" w:rsidP="0062430B"/>
    <w:p w14:paraId="0199375C" w14:textId="77777777" w:rsidR="0062430B" w:rsidRPr="0062430B" w:rsidRDefault="0062430B" w:rsidP="0062430B"/>
    <w:p w14:paraId="2C7BC47C" w14:textId="77777777" w:rsidR="0062430B" w:rsidRPr="0062430B" w:rsidRDefault="0062430B" w:rsidP="0062430B"/>
    <w:p w14:paraId="48C5476A" w14:textId="77777777" w:rsidR="0062430B" w:rsidRPr="0062430B" w:rsidRDefault="0062430B" w:rsidP="0062430B"/>
    <w:p w14:paraId="66E391AF" w14:textId="77777777" w:rsidR="009C5125" w:rsidRPr="009C5125" w:rsidRDefault="009C5125" w:rsidP="009C5125"/>
    <w:p w14:paraId="2DBE8C53" w14:textId="77777777" w:rsidR="009C5125" w:rsidRPr="009C5125" w:rsidRDefault="009C5125" w:rsidP="009C5125"/>
    <w:p w14:paraId="7EB6EECD" w14:textId="77777777" w:rsidR="009C5125" w:rsidRPr="009C5125" w:rsidRDefault="009C5125" w:rsidP="009C5125"/>
    <w:p w14:paraId="567E8BF9" w14:textId="77777777" w:rsidR="009C5125" w:rsidRPr="009C5125" w:rsidRDefault="009C5125" w:rsidP="009C5125"/>
    <w:p w14:paraId="2AE63979" w14:textId="77777777" w:rsidR="009C5125" w:rsidRPr="009C5125" w:rsidRDefault="009C5125" w:rsidP="009C5125"/>
    <w:p w14:paraId="1FB2A4CB" w14:textId="77777777" w:rsidR="009C5125" w:rsidRPr="009C5125" w:rsidRDefault="009C5125" w:rsidP="009C5125"/>
    <w:p w14:paraId="3D4D90E1" w14:textId="77777777" w:rsidR="009C5125" w:rsidRPr="009C5125" w:rsidRDefault="009C5125" w:rsidP="009C5125"/>
    <w:p w14:paraId="5AF8F665" w14:textId="77777777" w:rsidR="009C5125" w:rsidRPr="009C5125" w:rsidRDefault="009C5125" w:rsidP="009C5125"/>
    <w:p w14:paraId="53CF689A" w14:textId="77777777" w:rsidR="009C5125" w:rsidRPr="009C5125" w:rsidRDefault="009C5125" w:rsidP="009C5125"/>
    <w:p w14:paraId="6E3220A0" w14:textId="77777777" w:rsidR="009C5125" w:rsidRPr="009C5125" w:rsidRDefault="009C5125" w:rsidP="009C5125"/>
    <w:p w14:paraId="1BD4720B" w14:textId="77777777" w:rsidR="002C7687" w:rsidRPr="002C7687" w:rsidRDefault="002C7687" w:rsidP="002C7687"/>
    <w:p w14:paraId="0256E386" w14:textId="77777777" w:rsidR="002C7687" w:rsidRPr="002C7687" w:rsidRDefault="002C7687" w:rsidP="002C7687"/>
    <w:p w14:paraId="2AA65086" w14:textId="77777777" w:rsidR="002C7687" w:rsidRPr="002C7687" w:rsidRDefault="002C7687" w:rsidP="002C7687">
      <w:pPr>
        <w:rPr>
          <w:b/>
          <w:bCs/>
        </w:rPr>
      </w:pPr>
    </w:p>
    <w:p w14:paraId="63176270" w14:textId="77777777" w:rsidR="002C7687" w:rsidRPr="002C7687" w:rsidRDefault="002C7687" w:rsidP="002C7687"/>
    <w:p w14:paraId="0DA06098" w14:textId="77777777" w:rsidR="002C7687" w:rsidRPr="002C7687" w:rsidRDefault="002C7687" w:rsidP="002C7687"/>
    <w:p w14:paraId="71604EBF" w14:textId="77777777" w:rsidR="002C7687" w:rsidRPr="002C7687" w:rsidRDefault="002C7687" w:rsidP="002C7687"/>
    <w:p w14:paraId="2252A0E1" w14:textId="77777777" w:rsidR="002C7687" w:rsidRPr="002C7687" w:rsidRDefault="002C7687" w:rsidP="002C7687"/>
    <w:p w14:paraId="1D57716C" w14:textId="77777777" w:rsidR="002C7687" w:rsidRPr="002C7687" w:rsidRDefault="002C7687" w:rsidP="002C7687"/>
    <w:p w14:paraId="76A12B45" w14:textId="77777777" w:rsidR="002C7687" w:rsidRPr="002C7687" w:rsidRDefault="002C7687" w:rsidP="002C7687"/>
    <w:p w14:paraId="18F56671" w14:textId="77777777" w:rsidR="002C7687" w:rsidRPr="002C7687" w:rsidRDefault="002C7687" w:rsidP="002C7687"/>
    <w:p w14:paraId="6D91CE26" w14:textId="77777777" w:rsidR="00DC22B4" w:rsidRPr="001D2FB2" w:rsidRDefault="00DC22B4" w:rsidP="00DC22B4">
      <w:pPr>
        <w:pStyle w:val="Title"/>
      </w:pPr>
      <w:r w:rsidRPr="001D2FB2">
        <w:rPr>
          <w:rStyle w:val="Strong"/>
          <w:rFonts w:ascii="Lato" w:hAnsi="Lato"/>
          <w:color w:val="333333"/>
          <w:sz w:val="21"/>
          <w:szCs w:val="21"/>
        </w:rPr>
        <w:t>Part 2:  Demonstration</w:t>
      </w:r>
    </w:p>
    <w:p w14:paraId="0D9E816B" w14:textId="77777777" w:rsidR="00DC22B4" w:rsidRDefault="00DC22B4" w:rsidP="00DC22B4">
      <w:pPr>
        <w:pStyle w:val="Subtitle"/>
      </w:pPr>
      <w:r>
        <w:t>B.  Provide a link to a Panopto multimedia presentation in which you present the dashboards to an audience of data analytics peers. You should do </w:t>
      </w:r>
      <w:r>
        <w:rPr>
          <w:rStyle w:val="Emphasis"/>
          <w:rFonts w:ascii="Lato" w:hAnsi="Lato"/>
          <w:color w:val="333333"/>
          <w:sz w:val="21"/>
          <w:szCs w:val="21"/>
        </w:rPr>
        <w:t>all</w:t>
      </w:r>
      <w:r>
        <w:t> of the following in your presentation:</w:t>
      </w:r>
    </w:p>
    <w:p w14:paraId="14D791DB" w14:textId="77777777" w:rsidR="00DC22B4" w:rsidRDefault="00DC22B4" w:rsidP="00DC22B4">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1.  Describe the technical environment used to create the dashboards.</w:t>
      </w:r>
    </w:p>
    <w:p w14:paraId="2D0349F0" w14:textId="77777777" w:rsidR="00DC22B4" w:rsidRDefault="00DC22B4" w:rsidP="00DC22B4">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2.  Demonstrate the functionality of the dashboards.</w:t>
      </w:r>
    </w:p>
    <w:p w14:paraId="72384BAF" w14:textId="77777777" w:rsidR="00DC22B4" w:rsidRDefault="00DC22B4" w:rsidP="00DC22B4">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3.  Explain the SQL scripts used to support the creation of the dashboards.</w:t>
      </w:r>
    </w:p>
    <w:p w14:paraId="74BC6E0F" w14:textId="77777777" w:rsidR="00DC22B4" w:rsidRDefault="00DC22B4" w:rsidP="00DC22B4">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4.  Explain how the data streams were prepared to support the analysis.</w:t>
      </w:r>
    </w:p>
    <w:p w14:paraId="7BD72E75" w14:textId="77777777" w:rsidR="00DC22B4" w:rsidRDefault="00DC22B4" w:rsidP="00DC22B4">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5.  Describe how data were aligned with other data points.</w:t>
      </w:r>
    </w:p>
    <w:p w14:paraId="091E25D5" w14:textId="77777777" w:rsidR="00DC22B4" w:rsidRDefault="00DC22B4" w:rsidP="00DC22B4">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lastRenderedPageBreak/>
        <w:t>6.  Demonstrate how the databases were created.</w:t>
      </w:r>
    </w:p>
    <w:p w14:paraId="649E226F" w14:textId="77777777" w:rsidR="00DC22B4" w:rsidRDefault="00DC22B4" w:rsidP="00DC22B4">
      <w:pPr>
        <w:pStyle w:val="NormalWeb"/>
        <w:shd w:val="clear" w:color="auto" w:fill="FFFFFF"/>
        <w:spacing w:before="0" w:beforeAutospacing="0" w:after="0" w:afterAutospacing="0"/>
        <w:ind w:left="720" w:hanging="360"/>
        <w:rPr>
          <w:rFonts w:ascii="Lato" w:hAnsi="Lato"/>
          <w:color w:val="333333"/>
          <w:sz w:val="21"/>
          <w:szCs w:val="21"/>
        </w:rPr>
      </w:pPr>
      <w:r>
        <w:rPr>
          <w:rFonts w:ascii="Lato" w:hAnsi="Lato"/>
          <w:color w:val="333333"/>
          <w:sz w:val="21"/>
          <w:szCs w:val="21"/>
        </w:rPr>
        <w:t>7.  Explain how referential integrity was enforced in the database.</w:t>
      </w:r>
      <w:r>
        <w:rPr>
          <w:rFonts w:ascii="Lato" w:hAnsi="Lato"/>
          <w:color w:val="333333"/>
          <w:sz w:val="21"/>
          <w:szCs w:val="21"/>
        </w:rPr>
        <w:br/>
      </w:r>
    </w:p>
    <w:p w14:paraId="219BF629" w14:textId="77777777" w:rsidR="00DC22B4" w:rsidRDefault="00DC22B4" w:rsidP="00DC22B4">
      <w:pPr>
        <w:pStyle w:val="NormalWeb"/>
        <w:shd w:val="clear" w:color="auto" w:fill="FFFFFF"/>
        <w:spacing w:before="0" w:beforeAutospacing="0" w:after="0" w:afterAutospacing="0"/>
        <w:ind w:left="360"/>
        <w:rPr>
          <w:rFonts w:ascii="Lato" w:hAnsi="Lato"/>
          <w:color w:val="333333"/>
          <w:sz w:val="21"/>
          <w:szCs w:val="21"/>
        </w:rPr>
      </w:pPr>
      <w:r>
        <w:rPr>
          <w:rStyle w:val="Emphasis"/>
          <w:rFonts w:ascii="Lato" w:hAnsi="Lato"/>
          <w:color w:val="333333"/>
          <w:sz w:val="21"/>
          <w:szCs w:val="21"/>
        </w:rPr>
        <w:t>Note: The audiovisual recording should feature you presenting the material on screen (i.e., not in voice-over or embedded video) and should simultaneously capture both you and your multimedia presentation.</w:t>
      </w:r>
      <w:r>
        <w:rPr>
          <w:rFonts w:ascii="Lato" w:hAnsi="Lato"/>
          <w:color w:val="333333"/>
          <w:sz w:val="21"/>
          <w:szCs w:val="21"/>
        </w:rPr>
        <w:br/>
      </w:r>
    </w:p>
    <w:p w14:paraId="773F43B4" w14:textId="77777777" w:rsidR="00DC22B4" w:rsidRDefault="00DC22B4" w:rsidP="00DC22B4">
      <w:pPr>
        <w:pStyle w:val="NormalWeb"/>
        <w:shd w:val="clear" w:color="auto" w:fill="FFFFFF"/>
        <w:spacing w:before="0" w:beforeAutospacing="0" w:after="0" w:afterAutospacing="0"/>
        <w:ind w:left="360"/>
        <w:rPr>
          <w:rFonts w:ascii="Lato" w:hAnsi="Lato"/>
          <w:color w:val="333333"/>
          <w:sz w:val="21"/>
          <w:szCs w:val="21"/>
        </w:rPr>
      </w:pPr>
      <w:r>
        <w:rPr>
          <w:rStyle w:val="Emphasis"/>
          <w:rFonts w:ascii="Lato" w:hAnsi="Lato"/>
          <w:color w:val="333333"/>
          <w:sz w:val="21"/>
          <w:szCs w:val="21"/>
        </w:rPr>
        <w:t>Note: For instructions on how to access and use Panopto, use the "Panopto How-To Videos" web link provided below. To access Panopto's website, navigate to the web link titled "Panopto Access," and then choose to log in using the “WGU” option. If prompted, log in using your WGU student portal credentials, and then it will forward you to Panopto’s website.</w:t>
      </w:r>
      <w:r>
        <w:rPr>
          <w:rFonts w:ascii="Lato" w:hAnsi="Lato"/>
          <w:color w:val="333333"/>
          <w:sz w:val="21"/>
          <w:szCs w:val="21"/>
        </w:rPr>
        <w:br/>
      </w:r>
    </w:p>
    <w:p w14:paraId="3C0AE7F4" w14:textId="77777777" w:rsidR="00A203BE" w:rsidRDefault="00DC22B4" w:rsidP="00DC22B4">
      <w:pPr>
        <w:pStyle w:val="NormalWeb"/>
        <w:shd w:val="clear" w:color="auto" w:fill="FFFFFF"/>
        <w:spacing w:before="0" w:beforeAutospacing="0" w:after="0" w:afterAutospacing="0"/>
        <w:ind w:left="360"/>
        <w:rPr>
          <w:rFonts w:ascii="Lato" w:hAnsi="Lato"/>
          <w:color w:val="333333"/>
          <w:sz w:val="21"/>
          <w:szCs w:val="21"/>
        </w:rPr>
      </w:pPr>
      <w:r>
        <w:rPr>
          <w:rFonts w:ascii="Lato" w:hAnsi="Lato"/>
          <w:color w:val="333333"/>
          <w:sz w:val="21"/>
          <w:szCs w:val="21"/>
        </w:rPr>
        <w:t>To submit your recording, upload it to the Panopto drop box titled “XX.” Once the recording has been uploaded and processed in Panopto's system, retrieve the URL of the recording from Panopto and copy and paste it into the Links option. Upload the remaining task requirements using the Attachments option.</w:t>
      </w:r>
    </w:p>
    <w:p w14:paraId="5CC39786" w14:textId="77777777" w:rsidR="00A203BE" w:rsidRDefault="00A203BE" w:rsidP="00DC22B4">
      <w:pPr>
        <w:pStyle w:val="NormalWeb"/>
        <w:shd w:val="clear" w:color="auto" w:fill="FFFFFF"/>
        <w:spacing w:before="0" w:beforeAutospacing="0" w:after="0" w:afterAutospacing="0"/>
        <w:ind w:left="360"/>
        <w:rPr>
          <w:rFonts w:ascii="Lato" w:hAnsi="Lato"/>
          <w:color w:val="333333"/>
          <w:sz w:val="21"/>
          <w:szCs w:val="21"/>
        </w:rPr>
      </w:pPr>
    </w:p>
    <w:p w14:paraId="4334CE6A" w14:textId="77777777" w:rsidR="00A203BE" w:rsidRDefault="00A203BE" w:rsidP="00DC22B4">
      <w:pPr>
        <w:pStyle w:val="NormalWeb"/>
        <w:shd w:val="clear" w:color="auto" w:fill="FFFFFF"/>
        <w:spacing w:before="0" w:beforeAutospacing="0" w:after="0" w:afterAutospacing="0"/>
        <w:ind w:left="360"/>
        <w:rPr>
          <w:rFonts w:ascii="Lato" w:hAnsi="Lato"/>
          <w:color w:val="333333"/>
          <w:sz w:val="21"/>
          <w:szCs w:val="21"/>
        </w:rPr>
      </w:pPr>
    </w:p>
    <w:p w14:paraId="5115552A" w14:textId="5698E923" w:rsidR="00DC22B4" w:rsidRDefault="00DC22B4" w:rsidP="00DC22B4">
      <w:pPr>
        <w:pStyle w:val="NormalWeb"/>
        <w:shd w:val="clear" w:color="auto" w:fill="FFFFFF"/>
        <w:spacing w:before="0" w:beforeAutospacing="0" w:after="0" w:afterAutospacing="0"/>
        <w:ind w:left="360"/>
        <w:rPr>
          <w:rFonts w:ascii="Lato" w:hAnsi="Lato"/>
          <w:color w:val="333333"/>
          <w:sz w:val="21"/>
          <w:szCs w:val="21"/>
        </w:rPr>
      </w:pPr>
      <w:r>
        <w:rPr>
          <w:rFonts w:ascii="Lato" w:hAnsi="Lato"/>
          <w:color w:val="333333"/>
          <w:sz w:val="21"/>
          <w:szCs w:val="21"/>
        </w:rPr>
        <w:br/>
      </w:r>
    </w:p>
    <w:p w14:paraId="3A710101" w14:textId="77777777" w:rsidR="00DC22B4" w:rsidRDefault="00DC22B4" w:rsidP="00A203BE">
      <w:pPr>
        <w:pStyle w:val="Subtitle"/>
      </w:pPr>
      <w:r>
        <w:rPr>
          <w:rStyle w:val="Strong"/>
          <w:rFonts w:ascii="Lato" w:hAnsi="Lato"/>
          <w:color w:val="333333"/>
          <w:sz w:val="21"/>
          <w:szCs w:val="21"/>
        </w:rPr>
        <w:t>Part 3:  Report</w:t>
      </w:r>
    </w:p>
    <w:p w14:paraId="1C40478D" w14:textId="77777777" w:rsidR="00DC22B4" w:rsidRDefault="00DC22B4" w:rsidP="00A203BE">
      <w:pPr>
        <w:pStyle w:val="Heading1"/>
      </w:pPr>
      <w:r>
        <w:t>C.  Write a report to outline the data exploration, use of advanced SQL operations, and the analysis of the data. Do the following as part of your report:</w:t>
      </w:r>
    </w:p>
    <w:p w14:paraId="6905AAEF" w14:textId="6EA47A55" w:rsidR="00DC22B4" w:rsidRDefault="00DC22B4" w:rsidP="001C089A">
      <w:pPr>
        <w:pStyle w:val="Heading2"/>
      </w:pPr>
      <w:r>
        <w:t>1.  Explain how the purpose and function of your dashboard aligns with the needs outlined in the data dictionary associated with your chosen data set.</w:t>
      </w:r>
    </w:p>
    <w:p w14:paraId="36F5FE99" w14:textId="2195D3AE" w:rsidR="001C24B2" w:rsidRPr="001C24B2" w:rsidRDefault="001C24B2" w:rsidP="001C24B2">
      <w:r>
        <w:t xml:space="preserve">The purpose and function of the dashboards within the Tableau story aligns with the needs outlined in the data dictionary associated with my chosen data set in several ways. </w:t>
      </w:r>
      <w:r w:rsidR="00F030A4">
        <w:t xml:space="preserve">TeleCo is concerned with customer acquisition and retention efforts and the data visualizations directly support business decisions that can be made around how to reduce the cost of acquiring and retaining customers but providing specific insights and interactive search features. </w:t>
      </w:r>
    </w:p>
    <w:p w14:paraId="197B944E" w14:textId="2EB2D4F5" w:rsidR="00DC22B4" w:rsidRDefault="00DC22B4" w:rsidP="001C089A">
      <w:pPr>
        <w:pStyle w:val="Heading2"/>
      </w:pPr>
      <w:r>
        <w:t>2.  Justify the selection of the business intelligence tool you used.</w:t>
      </w:r>
    </w:p>
    <w:p w14:paraId="1DA09871" w14:textId="208BD8AC" w:rsidR="009472FD" w:rsidRDefault="009472FD" w:rsidP="009472FD">
      <w:pPr>
        <w:pStyle w:val="Heading3"/>
      </w:pPr>
      <w:r>
        <w:t>pgAdmin 4</w:t>
      </w:r>
    </w:p>
    <w:p w14:paraId="3003FD5A" w14:textId="09236563" w:rsidR="009472FD" w:rsidRDefault="009472FD" w:rsidP="009472FD">
      <w:r>
        <w:t>pgAdmin 4 is a business intelligence tool used for database management and design. Data can be imported, read, updated, and deleted into databases using SQL queries and GUI features.</w:t>
      </w:r>
      <w:r w:rsidR="00417BA3">
        <w:t xml:space="preserve"> This tool was selected to store and manage the data for TeleCo.</w:t>
      </w:r>
    </w:p>
    <w:p w14:paraId="2D8043EF" w14:textId="0E18BC3C" w:rsidR="00417BA3" w:rsidRDefault="00417BA3" w:rsidP="00417BA3">
      <w:pPr>
        <w:pStyle w:val="Heading3"/>
      </w:pPr>
      <w:r>
        <w:lastRenderedPageBreak/>
        <w:t xml:space="preserve">Tableau </w:t>
      </w:r>
    </w:p>
    <w:p w14:paraId="65F9F780" w14:textId="7F34B024" w:rsidR="00417BA3" w:rsidRPr="00417BA3" w:rsidRDefault="00417BA3" w:rsidP="00417BA3">
      <w:r>
        <w:t>Tableau is a data visualization tool used to import, manage and create visualizations from data. This tool was selected to manage and visualize TeleCo data in order to discuss business insights that can be used to make business decisions on customer acquisition efforts and customer retention efforts.</w:t>
      </w:r>
    </w:p>
    <w:p w14:paraId="34F52304" w14:textId="71520975" w:rsidR="00DC22B4" w:rsidRDefault="00DC22B4" w:rsidP="001C089A">
      <w:pPr>
        <w:pStyle w:val="Heading2"/>
      </w:pPr>
      <w:r>
        <w:t>3.  Explain the steps used to clean and prepare the data for the analysis.</w:t>
      </w:r>
    </w:p>
    <w:p w14:paraId="7341CF34" w14:textId="1D8E4927" w:rsidR="009472FD" w:rsidRPr="009472FD" w:rsidRDefault="009472FD" w:rsidP="009472FD">
      <w:r>
        <w:t>The steps used to clean an</w:t>
      </w:r>
      <w:r w:rsidR="00D06D09">
        <w:t>d</w:t>
      </w:r>
      <w:r>
        <w:t xml:space="preserve"> prepare the data for the analysis were:</w:t>
      </w:r>
    </w:p>
    <w:p w14:paraId="3ACE2C3F" w14:textId="00AA9D1A" w:rsidR="009472FD" w:rsidRDefault="009472FD" w:rsidP="009472FD">
      <w:r>
        <w:t xml:space="preserve">Step 1: Look at the data we have with a SELECT * statement for each data table. </w:t>
      </w:r>
    </w:p>
    <w:p w14:paraId="15DEFCBC" w14:textId="6A343E97" w:rsidR="009472FD" w:rsidRDefault="009472FD" w:rsidP="009472FD">
      <w:r>
        <w:t>Step 2: Rename the columns for clarity.</w:t>
      </w:r>
    </w:p>
    <w:p w14:paraId="422FC8CB" w14:textId="748F0B56" w:rsidR="009472FD" w:rsidRDefault="009472FD" w:rsidP="009472FD">
      <w:r>
        <w:t>Step 3: Check for null values and replace with mean values.</w:t>
      </w:r>
    </w:p>
    <w:p w14:paraId="3B4D3083" w14:textId="23564FD0" w:rsidR="00DC22B4" w:rsidRDefault="00DC22B4" w:rsidP="001C089A">
      <w:pPr>
        <w:pStyle w:val="Heading2"/>
      </w:pPr>
      <w:r>
        <w:t>4.  Summarize the steps used to create the dashboards.</w:t>
      </w:r>
    </w:p>
    <w:p w14:paraId="47BFF3CF" w14:textId="6319C4EC" w:rsidR="001C24B2" w:rsidRPr="001C24B2" w:rsidRDefault="00417BA3" w:rsidP="001C24B2">
      <w:pPr>
        <w:pStyle w:val="Heading3"/>
      </w:pPr>
      <w:r>
        <w:t>Step 1: Import the data</w:t>
      </w:r>
      <w:r w:rsidR="001C24B2">
        <w:t xml:space="preserve"> (</w:t>
      </w:r>
      <w:r w:rsidR="001C24B2" w:rsidRPr="001C24B2">
        <w:t>https://www.postgresqltutorial.com/postgresql-tutorial/import-csv-file-into-posgresql-table/</w:t>
      </w:r>
      <w:r w:rsidR="001C24B2">
        <w:t>)</w:t>
      </w:r>
    </w:p>
    <w:p w14:paraId="4A8DD115" w14:textId="61F6AA01" w:rsidR="00417BA3" w:rsidRDefault="00417BA3" w:rsidP="00417BA3">
      <w:pPr>
        <w:pStyle w:val="Heading3"/>
      </w:pPr>
      <w:r>
        <w:t>Step 2: Explore the data</w:t>
      </w:r>
    </w:p>
    <w:p w14:paraId="4EE4C99F" w14:textId="34F6AF13" w:rsidR="00417BA3" w:rsidRDefault="00417BA3" w:rsidP="00417BA3">
      <w:pPr>
        <w:pStyle w:val="Heading3"/>
      </w:pPr>
      <w:r>
        <w:t>Step 3: Create sheets that uncover business insights</w:t>
      </w:r>
    </w:p>
    <w:p w14:paraId="76A7399A" w14:textId="50F8D8E8" w:rsidR="00417BA3" w:rsidRDefault="00417BA3" w:rsidP="00417BA3">
      <w:pPr>
        <w:pStyle w:val="Heading3"/>
      </w:pPr>
      <w:r>
        <w:t>Step 4: Create dashboards form the individual sheets</w:t>
      </w:r>
    </w:p>
    <w:p w14:paraId="75A614B2" w14:textId="44DCA890" w:rsidR="00417BA3" w:rsidRDefault="00417BA3" w:rsidP="00417BA3">
      <w:pPr>
        <w:pStyle w:val="Heading3"/>
      </w:pPr>
      <w:r>
        <w:t>Step 5: Add interactive search capabilities for easier exploration of the dashboards</w:t>
      </w:r>
    </w:p>
    <w:p w14:paraId="603B7B65" w14:textId="160D043F" w:rsidR="00417BA3" w:rsidRDefault="00417BA3" w:rsidP="00417BA3">
      <w:pPr>
        <w:pStyle w:val="Heading3"/>
      </w:pPr>
      <w:r>
        <w:t>Step 6: Add the dashboards to a story</w:t>
      </w:r>
    </w:p>
    <w:p w14:paraId="2210BBCA" w14:textId="7700FBDD" w:rsidR="00AA1D27" w:rsidRPr="00AA1D27" w:rsidRDefault="00AA1D27" w:rsidP="00AA1D27">
      <w:pPr>
        <w:pStyle w:val="Heading3"/>
      </w:pPr>
      <w:r>
        <w:t>Step 7: Make the dashboards public to allow easy access by other team members</w:t>
      </w:r>
    </w:p>
    <w:p w14:paraId="1B4AE630" w14:textId="53A4FFEC" w:rsidR="00DC22B4" w:rsidRDefault="00DC22B4" w:rsidP="001C089A">
      <w:pPr>
        <w:pStyle w:val="Heading2"/>
      </w:pPr>
      <w:r>
        <w:t>5.  Discuss the results of your data analysis and how it supports executive decision-making.</w:t>
      </w:r>
    </w:p>
    <w:p w14:paraId="7BFAE55C" w14:textId="764CC4AC" w:rsidR="00B775E4" w:rsidRDefault="00B775E4" w:rsidP="00B775E4">
      <w:pPr>
        <w:pStyle w:val="Heading3"/>
      </w:pPr>
      <w:r>
        <w:t>Data Analysis Results</w:t>
      </w:r>
      <w:r w:rsidR="00047D91">
        <w:t xml:space="preserve"> and Executive Decision-Making</w:t>
      </w:r>
    </w:p>
    <w:p w14:paraId="4D34B1BE" w14:textId="6C5EDA0C" w:rsidR="00B775E4" w:rsidRDefault="00B775E4" w:rsidP="00B775E4">
      <w:pPr>
        <w:pStyle w:val="Heading4"/>
      </w:pPr>
      <w:r>
        <w:t>Customer Recruitment based on Gender form a recent Facebook Ad</w:t>
      </w:r>
    </w:p>
    <w:p w14:paraId="7AC1802D" w14:textId="3A837028" w:rsidR="00560661" w:rsidRDefault="00560661" w:rsidP="00560661">
      <w:pPr>
        <w:pStyle w:val="Heading5"/>
      </w:pPr>
      <w:r>
        <w:t>Conversions by Gender</w:t>
      </w:r>
    </w:p>
    <w:p w14:paraId="7823ED35" w14:textId="5F727D5B" w:rsidR="00B775E4" w:rsidRDefault="00B775E4" w:rsidP="00B775E4">
      <w:r>
        <w:t xml:space="preserve">Males and Females have an almost 50/50 split for conversions. </w:t>
      </w:r>
    </w:p>
    <w:p w14:paraId="463FE932" w14:textId="38C645AC" w:rsidR="00560661" w:rsidRDefault="00560661" w:rsidP="00560661">
      <w:pPr>
        <w:pStyle w:val="Heading5"/>
      </w:pPr>
      <w:r>
        <w:t>Approved Conversion by Gender</w:t>
      </w:r>
    </w:p>
    <w:p w14:paraId="296BB36C" w14:textId="7EA288A9" w:rsidR="00560661" w:rsidRDefault="00560661" w:rsidP="00560661">
      <w:r>
        <w:t>An approved conversion is defined as a conversion event that resulted in a purchase.</w:t>
      </w:r>
    </w:p>
    <w:p w14:paraId="3C61A7BE" w14:textId="4BC2FD11" w:rsidR="00560661" w:rsidRPr="00560661" w:rsidRDefault="00560661" w:rsidP="00560661">
      <w:r>
        <w:t>Males are more likely to purchase a product from TeleCo after clicking on a Facebook Ad than Females.</w:t>
      </w:r>
    </w:p>
    <w:p w14:paraId="13B87A64" w14:textId="127358E9" w:rsidR="00560661" w:rsidRDefault="00560661" w:rsidP="00560661">
      <w:pPr>
        <w:pStyle w:val="Heading5"/>
      </w:pPr>
      <w:r>
        <w:lastRenderedPageBreak/>
        <w:t>Impressions by Gender</w:t>
      </w:r>
    </w:p>
    <w:p w14:paraId="6E268D0D" w14:textId="71591832" w:rsidR="00560661" w:rsidRDefault="00560661" w:rsidP="00560661">
      <w:r>
        <w:t>Less impressions were made on Males than Females.</w:t>
      </w:r>
    </w:p>
    <w:p w14:paraId="02021A6C" w14:textId="1362EF0B" w:rsidR="00560661" w:rsidRPr="00560661" w:rsidRDefault="00560661" w:rsidP="00560661">
      <w:r>
        <w:t xml:space="preserve">In conjunction with the approved conversions by gender this indicates that it takes less impressions to create a purchase for Males than Females. </w:t>
      </w:r>
    </w:p>
    <w:p w14:paraId="065F7604" w14:textId="5579390F" w:rsidR="00560661" w:rsidRDefault="00560661" w:rsidP="00560661">
      <w:pPr>
        <w:pStyle w:val="Heading5"/>
      </w:pPr>
      <w:r>
        <w:t>Clicks by Gender</w:t>
      </w:r>
    </w:p>
    <w:p w14:paraId="268ED9E7" w14:textId="0E369D29" w:rsidR="00560661" w:rsidRDefault="00560661" w:rsidP="00560661">
      <w:r>
        <w:t>Males are less likely to click on a Facebook Ad than Females.</w:t>
      </w:r>
    </w:p>
    <w:p w14:paraId="6037EEB5" w14:textId="3E5CF869" w:rsidR="00560661" w:rsidRPr="00560661" w:rsidRDefault="00560661" w:rsidP="00560661">
      <w:r>
        <w:t>Less males click on a Facebook Ad but they are more likely to purchase.</w:t>
      </w:r>
    </w:p>
    <w:p w14:paraId="01B6BA23" w14:textId="0FB2A67E" w:rsidR="00560661" w:rsidRDefault="00560661" w:rsidP="00560661">
      <w:pPr>
        <w:pStyle w:val="Heading5"/>
      </w:pPr>
      <w:r>
        <w:t>Spent by Gender</w:t>
      </w:r>
    </w:p>
    <w:p w14:paraId="53A9FB27" w14:textId="0AB25C41" w:rsidR="00560661" w:rsidRDefault="00560661" w:rsidP="00560661">
      <w:r>
        <w:t>It costs less to market to Males with a Facebook Ad than Females.</w:t>
      </w:r>
    </w:p>
    <w:p w14:paraId="7789E1BB" w14:textId="436512ED" w:rsidR="00560661" w:rsidRPr="009D66EF" w:rsidRDefault="00560661" w:rsidP="00560661">
      <w:pPr>
        <w:rPr>
          <w:b/>
          <w:bCs/>
        </w:rPr>
      </w:pPr>
      <w:r>
        <w:t xml:space="preserve">Overall, looking at the total amount spent on Facebook Ads </w:t>
      </w:r>
      <w:r w:rsidR="009D66EF">
        <w:t xml:space="preserve">and the total number of conversions it is </w:t>
      </w:r>
      <w:r w:rsidR="009D66EF">
        <w:rPr>
          <w:b/>
          <w:bCs/>
        </w:rPr>
        <w:t>less expensive to target Males than Females and more likely to produce a recruitment event/approved conversion.</w:t>
      </w:r>
    </w:p>
    <w:p w14:paraId="3857D7C7" w14:textId="2A8F78FE" w:rsidR="00B775E4" w:rsidRDefault="00B775E4" w:rsidP="00B775E4">
      <w:pPr>
        <w:pStyle w:val="Heading4"/>
      </w:pPr>
      <w:r>
        <w:t>Customer Recruitment on Age from a recent Facebook Ad Campaign</w:t>
      </w:r>
    </w:p>
    <w:p w14:paraId="68643165" w14:textId="5FE1E24A" w:rsidR="00560661" w:rsidRDefault="00560661" w:rsidP="00560661">
      <w:pPr>
        <w:pStyle w:val="Heading5"/>
      </w:pPr>
      <w:r>
        <w:t>Conversions by Age</w:t>
      </w:r>
    </w:p>
    <w:p w14:paraId="77B30998" w14:textId="2E5F2D9B" w:rsidR="0097404C" w:rsidRPr="0097404C" w:rsidRDefault="0097404C" w:rsidP="0097404C">
      <w:r>
        <w:t>Age Group 30-34 are most likely to inquire about the product after clicking on a Facebook Ad.</w:t>
      </w:r>
    </w:p>
    <w:p w14:paraId="1EFA797D" w14:textId="14655E3D" w:rsidR="00560661" w:rsidRDefault="00560661" w:rsidP="00560661">
      <w:pPr>
        <w:pStyle w:val="Heading5"/>
      </w:pPr>
      <w:r>
        <w:t>Approved Conversion by Age</w:t>
      </w:r>
    </w:p>
    <w:p w14:paraId="0FDD1637" w14:textId="6DEA0203" w:rsidR="0097404C" w:rsidRPr="0097404C" w:rsidRDefault="0097404C" w:rsidP="0097404C">
      <w:r>
        <w:t xml:space="preserve">Age Group 30-34 are most likely to purchase after clicking on </w:t>
      </w:r>
      <w:r w:rsidR="00605E3D">
        <w:t>a Facebook Ad.</w:t>
      </w:r>
    </w:p>
    <w:p w14:paraId="0A1363BD" w14:textId="51FE5EE7" w:rsidR="00560661" w:rsidRDefault="00560661" w:rsidP="00560661">
      <w:pPr>
        <w:pStyle w:val="Heading5"/>
      </w:pPr>
      <w:r>
        <w:t>Impressions by Age</w:t>
      </w:r>
    </w:p>
    <w:p w14:paraId="268BA5B4" w14:textId="7E950051" w:rsidR="0097404C" w:rsidRPr="0097404C" w:rsidRDefault="0097404C" w:rsidP="0097404C">
      <w:r>
        <w:t>Age Group 30-34 had the most impressions from the Facebook Ad campaign.</w:t>
      </w:r>
    </w:p>
    <w:p w14:paraId="24E60D66" w14:textId="353A0E33" w:rsidR="00560661" w:rsidRDefault="00560661" w:rsidP="00560661">
      <w:pPr>
        <w:pStyle w:val="Heading5"/>
      </w:pPr>
      <w:r>
        <w:t>Clicks by Age</w:t>
      </w:r>
    </w:p>
    <w:p w14:paraId="0F3F8E3A" w14:textId="3E78F71D" w:rsidR="0097404C" w:rsidRPr="0097404C" w:rsidRDefault="0097404C" w:rsidP="0097404C">
      <w:r>
        <w:t>Age Group 45-49 are the most likely to click on the Facebook Ad.</w:t>
      </w:r>
    </w:p>
    <w:p w14:paraId="5D217A78" w14:textId="455C20A1" w:rsidR="00560661" w:rsidRDefault="0097404C" w:rsidP="00560661">
      <w:pPr>
        <w:pStyle w:val="Heading5"/>
      </w:pPr>
      <w:r>
        <w:t>Ad Spend</w:t>
      </w:r>
      <w:r w:rsidR="00560661">
        <w:t xml:space="preserve"> by Age</w:t>
      </w:r>
    </w:p>
    <w:p w14:paraId="7A5C9DEC" w14:textId="02B34637" w:rsidR="00605E3D" w:rsidRPr="00605E3D" w:rsidRDefault="00605E3D" w:rsidP="00605E3D">
      <w:r>
        <w:t>TeleCo currently spends the most on Facebook Ads for age groups 45-49 but should focus more on Age Group 30-34 to decrease costs since they are the most likely to click and then purchase/convert.</w:t>
      </w:r>
    </w:p>
    <w:p w14:paraId="1FAFAE71" w14:textId="3299509F" w:rsidR="00B775E4" w:rsidRDefault="00B775E4" w:rsidP="00B775E4">
      <w:pPr>
        <w:pStyle w:val="Heading4"/>
      </w:pPr>
      <w:r>
        <w:t>Churn by Gender</w:t>
      </w:r>
    </w:p>
    <w:p w14:paraId="3EB6B6C9" w14:textId="1CF606F0" w:rsidR="00605E3D" w:rsidRDefault="00605E3D" w:rsidP="00605E3D">
      <w:r>
        <w:t>Males have a lower churn rate than Females.</w:t>
      </w:r>
    </w:p>
    <w:p w14:paraId="2574E028" w14:textId="05E439E3" w:rsidR="00605E3D" w:rsidRDefault="00605E3D" w:rsidP="00605E3D">
      <w:r>
        <w:t xml:space="preserve">Males also have a lower cost of recruitment from Facebook campaigns. </w:t>
      </w:r>
    </w:p>
    <w:p w14:paraId="1F8D61B4" w14:textId="1B7FD1D8" w:rsidR="00605E3D" w:rsidRDefault="00605E3D" w:rsidP="00605E3D">
      <w:pPr>
        <w:rPr>
          <w:b/>
          <w:bCs/>
        </w:rPr>
      </w:pPr>
      <w:r>
        <w:rPr>
          <w:b/>
          <w:bCs/>
        </w:rPr>
        <w:lastRenderedPageBreak/>
        <w:t>Targeting males in the next Facebook Ad campaign will be cost effective in two ways:</w:t>
      </w:r>
    </w:p>
    <w:p w14:paraId="11A21EDE" w14:textId="620B04B4" w:rsidR="00605E3D" w:rsidRDefault="00605E3D" w:rsidP="00605E3D">
      <w:pPr>
        <w:pStyle w:val="ListParagraph"/>
        <w:numPr>
          <w:ilvl w:val="0"/>
          <w:numId w:val="35"/>
        </w:numPr>
        <w:rPr>
          <w:b/>
          <w:bCs/>
        </w:rPr>
      </w:pPr>
      <w:r>
        <w:rPr>
          <w:b/>
          <w:bCs/>
        </w:rPr>
        <w:t>Lower acquisition costs</w:t>
      </w:r>
    </w:p>
    <w:p w14:paraId="5BC06773" w14:textId="0AF039D4" w:rsidR="00605E3D" w:rsidRPr="00605E3D" w:rsidRDefault="00605E3D" w:rsidP="00605E3D">
      <w:pPr>
        <w:pStyle w:val="ListParagraph"/>
        <w:numPr>
          <w:ilvl w:val="0"/>
          <w:numId w:val="35"/>
        </w:numPr>
        <w:rPr>
          <w:b/>
          <w:bCs/>
        </w:rPr>
      </w:pPr>
      <w:r>
        <w:rPr>
          <w:b/>
          <w:bCs/>
        </w:rPr>
        <w:t>Higher likelihood to stay with the company longer</w:t>
      </w:r>
    </w:p>
    <w:p w14:paraId="592A6D6E" w14:textId="3CE73CDA" w:rsidR="00B775E4" w:rsidRDefault="00B775E4" w:rsidP="00B775E4">
      <w:pPr>
        <w:pStyle w:val="Heading4"/>
      </w:pPr>
      <w:r>
        <w:t>Churn by County</w:t>
      </w:r>
    </w:p>
    <w:p w14:paraId="0E1651F0" w14:textId="56DB5CAE" w:rsidR="00605E3D" w:rsidRPr="00605E3D" w:rsidRDefault="00605E3D" w:rsidP="00605E3D">
      <w:r>
        <w:t>Regional managers can utilize this map chart to search and view the churn count for their county.</w:t>
      </w:r>
    </w:p>
    <w:p w14:paraId="35FE28C6" w14:textId="387F6A6F" w:rsidR="00B775E4" w:rsidRDefault="00B775E4" w:rsidP="00B775E4">
      <w:pPr>
        <w:pStyle w:val="Heading4"/>
      </w:pPr>
      <w:r>
        <w:t>Churn Count: Search by County, City, Job</w:t>
      </w:r>
    </w:p>
    <w:p w14:paraId="0B22FB65" w14:textId="7B2DBE97" w:rsidR="00605E3D" w:rsidRPr="00605E3D" w:rsidRDefault="00605E3D" w:rsidP="00605E3D">
      <w:r>
        <w:t>Executives can use these data tables to search for and view churn counts for county, city, and job titles that apply to their interests for business decisions.</w:t>
      </w:r>
    </w:p>
    <w:p w14:paraId="4B22A92E" w14:textId="24F5B37F" w:rsidR="00B775E4" w:rsidRDefault="00B775E4" w:rsidP="00B775E4">
      <w:pPr>
        <w:pStyle w:val="Heading4"/>
      </w:pPr>
      <w:r>
        <w:t>Search by City: Avg Tenure v Churn Bar Chart</w:t>
      </w:r>
    </w:p>
    <w:p w14:paraId="00F3E6BB" w14:textId="773514D2" w:rsidR="00605E3D" w:rsidRPr="00605E3D" w:rsidRDefault="00605E3D" w:rsidP="00605E3D">
      <w:r>
        <w:t>Executives can use this data table to search for and view churn v tenure in months by city.</w:t>
      </w:r>
    </w:p>
    <w:p w14:paraId="502297B6" w14:textId="3E6F66CF" w:rsidR="00B775E4" w:rsidRDefault="00B775E4" w:rsidP="00B775E4">
      <w:pPr>
        <w:pStyle w:val="Heading4"/>
      </w:pPr>
      <w:r>
        <w:t>Search by County: Avg Tenure v Churn Bar Chart</w:t>
      </w:r>
    </w:p>
    <w:p w14:paraId="52C7F7FA" w14:textId="68B14581" w:rsidR="00605E3D" w:rsidRPr="00605E3D" w:rsidRDefault="00605E3D" w:rsidP="00605E3D">
      <w:r>
        <w:t>Executives can use this data table to search for and view churn v tenure in months by county.</w:t>
      </w:r>
    </w:p>
    <w:p w14:paraId="15809229" w14:textId="73C45D39" w:rsidR="00B775E4" w:rsidRDefault="00B775E4" w:rsidP="00B775E4">
      <w:pPr>
        <w:pStyle w:val="Heading4"/>
      </w:pPr>
      <w:r>
        <w:t>Search by Job: Avg Tenure v Churn Bar Chart</w:t>
      </w:r>
    </w:p>
    <w:p w14:paraId="4F393B1C" w14:textId="1E3A7A89" w:rsidR="00605E3D" w:rsidRPr="00605E3D" w:rsidRDefault="00605E3D" w:rsidP="00605E3D">
      <w:r>
        <w:t>Executives can use this data table to search for and view churn v tenure in months by job title.</w:t>
      </w:r>
    </w:p>
    <w:p w14:paraId="495D00A0" w14:textId="77777777" w:rsidR="00DC22B4" w:rsidRDefault="00DC22B4" w:rsidP="001C089A">
      <w:pPr>
        <w:pStyle w:val="Heading2"/>
      </w:pPr>
      <w:r>
        <w:t>6.  Discuss the limitation(s) of your data analysis.</w:t>
      </w:r>
    </w:p>
    <w:p w14:paraId="236D75B0" w14:textId="16A9A88A" w:rsidR="00DC22B4" w:rsidRDefault="00DC22B4" w:rsidP="00DC22B4">
      <w:pPr>
        <w:pStyle w:val="NormalWeb"/>
        <w:shd w:val="clear" w:color="auto" w:fill="FFFFFF"/>
        <w:spacing w:before="0" w:beforeAutospacing="0" w:after="0" w:afterAutospacing="0"/>
        <w:ind w:left="360"/>
        <w:rPr>
          <w:rFonts w:ascii="Lato" w:hAnsi="Lato"/>
          <w:color w:val="333333"/>
          <w:sz w:val="21"/>
          <w:szCs w:val="21"/>
        </w:rPr>
      </w:pPr>
      <w:r>
        <w:rPr>
          <w:rFonts w:ascii="Lato" w:hAnsi="Lato"/>
          <w:color w:val="333333"/>
          <w:sz w:val="21"/>
          <w:szCs w:val="21"/>
        </w:rPr>
        <w:br/>
      </w:r>
      <w:r w:rsidR="00047D91">
        <w:rPr>
          <w:rFonts w:ascii="Lato" w:hAnsi="Lato"/>
          <w:color w:val="333333"/>
          <w:sz w:val="21"/>
          <w:szCs w:val="21"/>
        </w:rPr>
        <w:t>One of the limitations is the amount of data that is provided for each class. For example, it feels like the company should have churn counts in the thousands and not the hundreds for the customers that match a certain city.</w:t>
      </w:r>
    </w:p>
    <w:p w14:paraId="05B37514" w14:textId="509F238E" w:rsidR="00047D91" w:rsidRDefault="00047D91" w:rsidP="00DC22B4">
      <w:pPr>
        <w:pStyle w:val="NormalWeb"/>
        <w:shd w:val="clear" w:color="auto" w:fill="FFFFFF"/>
        <w:spacing w:before="0" w:beforeAutospacing="0" w:after="0" w:afterAutospacing="0"/>
        <w:ind w:left="360"/>
        <w:rPr>
          <w:rFonts w:ascii="Lato" w:hAnsi="Lato"/>
          <w:color w:val="333333"/>
          <w:sz w:val="21"/>
          <w:szCs w:val="21"/>
        </w:rPr>
      </w:pPr>
    </w:p>
    <w:p w14:paraId="0423EDA2" w14:textId="640A7E14" w:rsidR="00047D91" w:rsidRDefault="00047D91" w:rsidP="00DC22B4">
      <w:pPr>
        <w:pStyle w:val="NormalWeb"/>
        <w:shd w:val="clear" w:color="auto" w:fill="FFFFFF"/>
        <w:spacing w:before="0" w:beforeAutospacing="0" w:after="0" w:afterAutospacing="0"/>
        <w:ind w:left="360"/>
        <w:rPr>
          <w:rFonts w:ascii="Lato" w:hAnsi="Lato"/>
          <w:color w:val="333333"/>
          <w:sz w:val="21"/>
          <w:szCs w:val="21"/>
        </w:rPr>
      </w:pPr>
      <w:r>
        <w:rPr>
          <w:rFonts w:ascii="Lato" w:hAnsi="Lato"/>
          <w:color w:val="333333"/>
          <w:sz w:val="21"/>
          <w:szCs w:val="21"/>
        </w:rPr>
        <w:t>Another limitation is that the Facebook Ad campaign is anonymous and does not directly link to the customer data. If TeleCo could find a way to add a customer id to the Facebook Ad campaign conversion data we could create a relationship between the two data sources.</w:t>
      </w:r>
    </w:p>
    <w:p w14:paraId="5F36EF01" w14:textId="77777777" w:rsidR="001C24B2" w:rsidRDefault="00DC22B4" w:rsidP="00A203BE">
      <w:pPr>
        <w:pStyle w:val="Heading1"/>
      </w:pPr>
      <w:r>
        <w:lastRenderedPageBreak/>
        <w:t>D.  Record the web sources used to acquire data or segments of third-party code used to support the application. Ensure the web sources cited are reliable.</w:t>
      </w:r>
    </w:p>
    <w:p w14:paraId="3948A7E5" w14:textId="485D2769" w:rsidR="00DC22B4" w:rsidRDefault="001C24B2" w:rsidP="00A203BE">
      <w:pPr>
        <w:pStyle w:val="Heading1"/>
      </w:pPr>
      <w:r>
        <w:t xml:space="preserve">1. </w:t>
      </w:r>
      <w:hyperlink r:id="rId77" w:history="1">
        <w:r w:rsidRPr="00B43C46">
          <w:rPr>
            <w:rStyle w:val="Hyperlink"/>
          </w:rPr>
          <w:t>https://www.kaggle.com/datasets/loveall/clicks-conversion-tracking</w:t>
        </w:r>
      </w:hyperlink>
      <w:r w:rsidR="00DC22B4">
        <w:br/>
      </w:r>
    </w:p>
    <w:p w14:paraId="3166ED5E" w14:textId="77777777" w:rsidR="00047D91" w:rsidRDefault="00DC22B4" w:rsidP="00A203BE">
      <w:pPr>
        <w:pStyle w:val="Heading1"/>
      </w:pPr>
      <w:r>
        <w:t>E.  Acknowledge sources, using in-text citations and references, for content that is quoted, paraphrased, or summarized.</w:t>
      </w:r>
    </w:p>
    <w:p w14:paraId="335DD68E" w14:textId="2DEA74ED" w:rsidR="00DC22B4" w:rsidRDefault="001C24B2" w:rsidP="00A203BE">
      <w:pPr>
        <w:pStyle w:val="Heading1"/>
      </w:pPr>
      <w:r>
        <w:t xml:space="preserve">1. </w:t>
      </w:r>
      <w:hyperlink r:id="rId78" w:history="1">
        <w:r w:rsidRPr="00B43C46">
          <w:rPr>
            <w:rStyle w:val="Hyperlink"/>
          </w:rPr>
          <w:t>https://www.postgresqltutorial.com/postgresql-tutorial/import-csv-file-into-posgresql-table/</w:t>
        </w:r>
      </w:hyperlink>
      <w:r>
        <w:t xml:space="preserve"> </w:t>
      </w:r>
      <w:r w:rsidR="00DC22B4">
        <w:br/>
      </w:r>
    </w:p>
    <w:p w14:paraId="31FCE1AD" w14:textId="77777777" w:rsidR="00DC22B4" w:rsidRDefault="00DC22B4" w:rsidP="00A203BE">
      <w:pPr>
        <w:pStyle w:val="Heading1"/>
      </w:pPr>
      <w:r>
        <w:t>F.  Demonstrate professional communication in the content and presentation of your submission.</w:t>
      </w:r>
    </w:p>
    <w:p w14:paraId="71A79609" w14:textId="77777777" w:rsidR="00DC22B4" w:rsidRDefault="00DC22B4" w:rsidP="000D7E50"/>
    <w:sectPr w:rsidR="00DC22B4">
      <w:footerReference w:type="default" r:id="rId79"/>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25ECD" w14:textId="77777777" w:rsidR="007C092A" w:rsidRDefault="007C092A" w:rsidP="00C6554A">
      <w:pPr>
        <w:spacing w:before="0" w:after="0" w:line="240" w:lineRule="auto"/>
      </w:pPr>
      <w:r>
        <w:separator/>
      </w:r>
    </w:p>
  </w:endnote>
  <w:endnote w:type="continuationSeparator" w:id="0">
    <w:p w14:paraId="4DE12F79" w14:textId="77777777" w:rsidR="007C092A" w:rsidRDefault="007C092A"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Lato">
    <w:altName w:val="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929A3" w14:textId="77777777" w:rsidR="00000000"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85775C" w14:textId="77777777" w:rsidR="007C092A" w:rsidRDefault="007C092A" w:rsidP="00C6554A">
      <w:pPr>
        <w:spacing w:before="0" w:after="0" w:line="240" w:lineRule="auto"/>
      </w:pPr>
      <w:r>
        <w:separator/>
      </w:r>
    </w:p>
  </w:footnote>
  <w:footnote w:type="continuationSeparator" w:id="0">
    <w:p w14:paraId="63984B1F" w14:textId="77777777" w:rsidR="007C092A" w:rsidRDefault="007C092A"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8CCAB9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B0909AC"/>
    <w:multiLevelType w:val="hybridMultilevel"/>
    <w:tmpl w:val="DCC861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E78539E"/>
    <w:multiLevelType w:val="hybridMultilevel"/>
    <w:tmpl w:val="DCC861AE"/>
    <w:lvl w:ilvl="0" w:tplc="FFFFFFF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14F2CDA"/>
    <w:multiLevelType w:val="hybridMultilevel"/>
    <w:tmpl w:val="DCC861A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5D0789F"/>
    <w:multiLevelType w:val="hybridMultilevel"/>
    <w:tmpl w:val="43801724"/>
    <w:lvl w:ilvl="0" w:tplc="595EFE80">
      <w:start w:val="5"/>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CF246A"/>
    <w:multiLevelType w:val="hybridMultilevel"/>
    <w:tmpl w:val="54E6785C"/>
    <w:lvl w:ilvl="0" w:tplc="E6F87A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BE62F9"/>
    <w:multiLevelType w:val="hybridMultilevel"/>
    <w:tmpl w:val="10249DAE"/>
    <w:lvl w:ilvl="0" w:tplc="891221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AA767B"/>
    <w:multiLevelType w:val="hybridMultilevel"/>
    <w:tmpl w:val="471207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A047397"/>
    <w:multiLevelType w:val="hybridMultilevel"/>
    <w:tmpl w:val="FEEEA4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E8172E"/>
    <w:multiLevelType w:val="hybridMultilevel"/>
    <w:tmpl w:val="DB98EE40"/>
    <w:lvl w:ilvl="0" w:tplc="CC3A52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C4441B2"/>
    <w:multiLevelType w:val="hybridMultilevel"/>
    <w:tmpl w:val="52F4EC82"/>
    <w:lvl w:ilvl="0" w:tplc="B3E01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84242A"/>
    <w:multiLevelType w:val="hybridMultilevel"/>
    <w:tmpl w:val="471207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A013D2B"/>
    <w:multiLevelType w:val="hybridMultilevel"/>
    <w:tmpl w:val="471207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8E05FE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599E3E0F"/>
    <w:multiLevelType w:val="hybridMultilevel"/>
    <w:tmpl w:val="064019DC"/>
    <w:lvl w:ilvl="0" w:tplc="36723E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B92505"/>
    <w:multiLevelType w:val="hybridMultilevel"/>
    <w:tmpl w:val="4320B6D6"/>
    <w:lvl w:ilvl="0" w:tplc="C9D211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5F4D31"/>
    <w:multiLevelType w:val="hybridMultilevel"/>
    <w:tmpl w:val="F79A504C"/>
    <w:lvl w:ilvl="0" w:tplc="235CE1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1C5EEE"/>
    <w:multiLevelType w:val="hybridMultilevel"/>
    <w:tmpl w:val="4712077C"/>
    <w:lvl w:ilvl="0" w:tplc="79FC1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66426C"/>
    <w:multiLevelType w:val="hybridMultilevel"/>
    <w:tmpl w:val="FEEEA42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840AB0"/>
    <w:multiLevelType w:val="hybridMultilevel"/>
    <w:tmpl w:val="BA4A3342"/>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4117DB0"/>
    <w:multiLevelType w:val="multilevel"/>
    <w:tmpl w:val="1F1248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16cid:durableId="1764449714">
    <w:abstractNumId w:val="9"/>
  </w:num>
  <w:num w:numId="2" w16cid:durableId="966934953">
    <w:abstractNumId w:val="8"/>
  </w:num>
  <w:num w:numId="3" w16cid:durableId="796680461">
    <w:abstractNumId w:val="8"/>
  </w:num>
  <w:num w:numId="4" w16cid:durableId="213276444">
    <w:abstractNumId w:val="9"/>
  </w:num>
  <w:num w:numId="5" w16cid:durableId="1432315254">
    <w:abstractNumId w:val="23"/>
  </w:num>
  <w:num w:numId="6" w16cid:durableId="99567327">
    <w:abstractNumId w:val="10"/>
  </w:num>
  <w:num w:numId="7" w16cid:durableId="1702439688">
    <w:abstractNumId w:val="12"/>
  </w:num>
  <w:num w:numId="8" w16cid:durableId="175048019">
    <w:abstractNumId w:val="7"/>
  </w:num>
  <w:num w:numId="9" w16cid:durableId="1411778930">
    <w:abstractNumId w:val="6"/>
  </w:num>
  <w:num w:numId="10" w16cid:durableId="1820422214">
    <w:abstractNumId w:val="5"/>
  </w:num>
  <w:num w:numId="11" w16cid:durableId="106509566">
    <w:abstractNumId w:val="4"/>
  </w:num>
  <w:num w:numId="12" w16cid:durableId="2003392028">
    <w:abstractNumId w:val="3"/>
  </w:num>
  <w:num w:numId="13" w16cid:durableId="1937132777">
    <w:abstractNumId w:val="2"/>
  </w:num>
  <w:num w:numId="14" w16cid:durableId="2032565497">
    <w:abstractNumId w:val="1"/>
  </w:num>
  <w:num w:numId="15" w16cid:durableId="1068308290">
    <w:abstractNumId w:val="0"/>
  </w:num>
  <w:num w:numId="16" w16cid:durableId="1166942308">
    <w:abstractNumId w:val="20"/>
  </w:num>
  <w:num w:numId="17" w16cid:durableId="1199204801">
    <w:abstractNumId w:val="27"/>
  </w:num>
  <w:num w:numId="18" w16cid:durableId="1566915546">
    <w:abstractNumId w:val="32"/>
  </w:num>
  <w:num w:numId="19" w16cid:durableId="486896160">
    <w:abstractNumId w:val="28"/>
  </w:num>
  <w:num w:numId="20" w16cid:durableId="1844397352">
    <w:abstractNumId w:val="25"/>
  </w:num>
  <w:num w:numId="21" w16cid:durableId="839778336">
    <w:abstractNumId w:val="21"/>
  </w:num>
  <w:num w:numId="22" w16cid:durableId="1893612437">
    <w:abstractNumId w:val="17"/>
  </w:num>
  <w:num w:numId="23" w16cid:durableId="1912543987">
    <w:abstractNumId w:val="16"/>
  </w:num>
  <w:num w:numId="24" w16cid:durableId="290406619">
    <w:abstractNumId w:val="29"/>
  </w:num>
  <w:num w:numId="25" w16cid:durableId="1381324464">
    <w:abstractNumId w:val="24"/>
  </w:num>
  <w:num w:numId="26" w16cid:durableId="1955093148">
    <w:abstractNumId w:val="22"/>
  </w:num>
  <w:num w:numId="27" w16cid:durableId="1828787178">
    <w:abstractNumId w:val="18"/>
  </w:num>
  <w:num w:numId="28" w16cid:durableId="578322369">
    <w:abstractNumId w:val="13"/>
  </w:num>
  <w:num w:numId="29" w16cid:durableId="1918132784">
    <w:abstractNumId w:val="11"/>
  </w:num>
  <w:num w:numId="30" w16cid:durableId="310985804">
    <w:abstractNumId w:val="14"/>
  </w:num>
  <w:num w:numId="31" w16cid:durableId="1482769640">
    <w:abstractNumId w:val="30"/>
  </w:num>
  <w:num w:numId="32" w16cid:durableId="1015885317">
    <w:abstractNumId w:val="19"/>
  </w:num>
  <w:num w:numId="33" w16cid:durableId="580330793">
    <w:abstractNumId w:val="31"/>
  </w:num>
  <w:num w:numId="34" w16cid:durableId="458493064">
    <w:abstractNumId w:val="26"/>
  </w:num>
  <w:num w:numId="35" w16cid:durableId="8784750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D7A"/>
    <w:rsid w:val="00047D91"/>
    <w:rsid w:val="00095778"/>
    <w:rsid w:val="000D7E50"/>
    <w:rsid w:val="001C089A"/>
    <w:rsid w:val="001C24B2"/>
    <w:rsid w:val="001D2FB2"/>
    <w:rsid w:val="002554CD"/>
    <w:rsid w:val="00293B83"/>
    <w:rsid w:val="002B4294"/>
    <w:rsid w:val="002C7687"/>
    <w:rsid w:val="003216E1"/>
    <w:rsid w:val="00333D0D"/>
    <w:rsid w:val="00337F67"/>
    <w:rsid w:val="00400163"/>
    <w:rsid w:val="00417BA3"/>
    <w:rsid w:val="004C049F"/>
    <w:rsid w:val="004F2D7A"/>
    <w:rsid w:val="005000E2"/>
    <w:rsid w:val="00517B35"/>
    <w:rsid w:val="00560661"/>
    <w:rsid w:val="005721AB"/>
    <w:rsid w:val="005907AC"/>
    <w:rsid w:val="005B23B9"/>
    <w:rsid w:val="00605E3D"/>
    <w:rsid w:val="0061787B"/>
    <w:rsid w:val="0062430B"/>
    <w:rsid w:val="0067098C"/>
    <w:rsid w:val="006A217C"/>
    <w:rsid w:val="006A3CE7"/>
    <w:rsid w:val="0077502B"/>
    <w:rsid w:val="007C092A"/>
    <w:rsid w:val="00806342"/>
    <w:rsid w:val="008169C9"/>
    <w:rsid w:val="008B3CB6"/>
    <w:rsid w:val="009472FD"/>
    <w:rsid w:val="0097404C"/>
    <w:rsid w:val="00980740"/>
    <w:rsid w:val="009C5125"/>
    <w:rsid w:val="009D66EF"/>
    <w:rsid w:val="00A203BE"/>
    <w:rsid w:val="00A875DB"/>
    <w:rsid w:val="00AA1D27"/>
    <w:rsid w:val="00AE3B8F"/>
    <w:rsid w:val="00B775E4"/>
    <w:rsid w:val="00C15554"/>
    <w:rsid w:val="00C41F33"/>
    <w:rsid w:val="00C610C5"/>
    <w:rsid w:val="00C6554A"/>
    <w:rsid w:val="00C8522B"/>
    <w:rsid w:val="00CF2C27"/>
    <w:rsid w:val="00D06D09"/>
    <w:rsid w:val="00D24E04"/>
    <w:rsid w:val="00DC22B4"/>
    <w:rsid w:val="00ED7C44"/>
    <w:rsid w:val="00F030A4"/>
    <w:rsid w:val="00F76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07A5D"/>
  <w15:chartTrackingRefBased/>
  <w15:docId w15:val="{4B9CBEEF-9929-4231-87D7-04DDA8B8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E3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DC22B4"/>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unhideWhenUsed/>
    <w:qFormat/>
    <w:rsid w:val="00560661"/>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4F2D7A"/>
    <w:rPr>
      <w:color w:val="605E5C"/>
      <w:shd w:val="clear" w:color="auto" w:fill="E1DFDD"/>
    </w:rPr>
  </w:style>
  <w:style w:type="paragraph" w:styleId="ListParagraph">
    <w:name w:val="List Paragraph"/>
    <w:basedOn w:val="Normal"/>
    <w:uiPriority w:val="34"/>
    <w:unhideWhenUsed/>
    <w:qFormat/>
    <w:rsid w:val="004F2D7A"/>
    <w:pPr>
      <w:ind w:left="720"/>
      <w:contextualSpacing/>
    </w:pPr>
  </w:style>
  <w:style w:type="paragraph" w:styleId="NormalWeb">
    <w:name w:val="Normal (Web)"/>
    <w:basedOn w:val="Normal"/>
    <w:uiPriority w:val="99"/>
    <w:semiHidden/>
    <w:unhideWhenUsed/>
    <w:rsid w:val="00DC22B4"/>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DC22B4"/>
    <w:rPr>
      <w:b/>
      <w:bCs/>
    </w:rPr>
  </w:style>
  <w:style w:type="character" w:styleId="Emphasis">
    <w:name w:val="Emphasis"/>
    <w:basedOn w:val="DefaultParagraphFont"/>
    <w:uiPriority w:val="20"/>
    <w:qFormat/>
    <w:rsid w:val="00DC22B4"/>
    <w:rPr>
      <w:i/>
      <w:iCs/>
    </w:rPr>
  </w:style>
  <w:style w:type="character" w:customStyle="1" w:styleId="Heading4Char">
    <w:name w:val="Heading 4 Char"/>
    <w:basedOn w:val="DefaultParagraphFont"/>
    <w:link w:val="Heading4"/>
    <w:uiPriority w:val="9"/>
    <w:rsid w:val="00DC22B4"/>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rsid w:val="00560661"/>
    <w:rPr>
      <w:rFonts w:asciiTheme="majorHAnsi" w:eastAsiaTheme="majorEastAsia" w:hAnsiTheme="majorHAnsi" w:cstheme="majorBidi"/>
      <w:color w:val="007789"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8926240">
      <w:bodyDiv w:val="1"/>
      <w:marLeft w:val="0"/>
      <w:marRight w:val="0"/>
      <w:marTop w:val="0"/>
      <w:marBottom w:val="0"/>
      <w:divBdr>
        <w:top w:val="none" w:sz="0" w:space="0" w:color="auto"/>
        <w:left w:val="none" w:sz="0" w:space="0" w:color="auto"/>
        <w:bottom w:val="none" w:sz="0" w:space="0" w:color="auto"/>
        <w:right w:val="none" w:sz="0" w:space="0" w:color="auto"/>
      </w:divBdr>
    </w:div>
    <w:div w:id="1480271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kaggle.com/datasets/loveall/clicks-conversion-tracking" TargetMode="External"/><Relationship Id="rId8" Type="http://schemas.openxmlformats.org/officeDocument/2006/relationships/hyperlink" Target="https://public.tableau.com/app/profile/vera.butler/viz/SQLtoTeleCoCustomerRecruitmentandCustomerRetention/CustomerRecruitmentandCustomerRetention" TargetMode="Externa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s://public.tableau.com/app/profile/vera.butler/viz/TeleCoCustomerRecruitmentandCustomerRetention/CustomerRecruitmentandCustomerRetention"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hyperlink" Target="https://www.postgresqltutorial.com/postgresql-tutorial/import-csv-file-into-posgresql-table/" TargetMode="Externa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help.tableau.com/current/pro/desktop/en-us/maps_customize_interaction.htm" TargetMode="External"/><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image" Target="media/image1.jpeg"/><Relationship Id="rId71" Type="http://schemas.openxmlformats.org/officeDocument/2006/relationships/image" Target="media/image62.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rab\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1608</TotalTime>
  <Pages>33</Pages>
  <Words>2599</Words>
  <Characters>14818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 Butler</dc:creator>
  <cp:keywords/>
  <dc:description/>
  <cp:lastModifiedBy>Vera Butler</cp:lastModifiedBy>
  <cp:revision>9</cp:revision>
  <dcterms:created xsi:type="dcterms:W3CDTF">2022-05-29T16:34:00Z</dcterms:created>
  <dcterms:modified xsi:type="dcterms:W3CDTF">2024-07-14T13:04:00Z</dcterms:modified>
</cp:coreProperties>
</file>